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39B50" w14:textId="775BC986" w:rsidR="00D077E9" w:rsidRDefault="00A60C05" w:rsidP="00D70D02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4ED8354" wp14:editId="54F4B969">
                <wp:simplePos x="0" y="0"/>
                <wp:positionH relativeFrom="column">
                  <wp:posOffset>-748364</wp:posOffset>
                </wp:positionH>
                <wp:positionV relativeFrom="page">
                  <wp:posOffset>-250256</wp:posOffset>
                </wp:positionV>
                <wp:extent cx="7760970" cy="10939814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93981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C4368" id="Rectangle 2" o:spid="_x0000_s1026" alt="rectangle coloré" style="position:absolute;margin-left:-58.95pt;margin-top:-19.7pt;width:611.1pt;height:861.4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" fillcolor="#34aba2 [3206]" stroked="f" strokeweight="2pt">
                <w10:wrap anchory="page"/>
              </v:rect>
            </w:pict>
          </mc:Fallback>
        </mc:AlternateContent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38D6179" wp14:editId="01E1259E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3D769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356CDCE4" wp14:editId="2C62DD0A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6DB4312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18A072E" w14:textId="383C1134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67C69AAD" wp14:editId="30F04205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AFC8FD" w14:textId="4BBAACBD" w:rsidR="00D077E9" w:rsidRDefault="00A60C05" w:rsidP="00D077E9">
                                  <w:pPr>
                                    <w:pStyle w:val="Titre"/>
                                    <w:spacing w:after="0"/>
                                    <w:rPr>
                                      <w:lang w:bidi="fr-F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bidi="fr-FR"/>
                                    </w:rPr>
                                    <w:t>Rental</w:t>
                                  </w:r>
                                  <w:proofErr w:type="spellEnd"/>
                                  <w:r>
                                    <w:rPr>
                                      <w:lang w:bidi="fr-FR"/>
                                    </w:rPr>
                                    <w:t xml:space="preserve"> Agency </w:t>
                                  </w:r>
                                  <w:proofErr w:type="spellStart"/>
                                  <w:r>
                                    <w:rPr>
                                      <w:lang w:bidi="fr-FR"/>
                                    </w:rPr>
                                    <w:t>Diagrams</w:t>
                                  </w:r>
                                  <w:proofErr w:type="spellEnd"/>
                                </w:p>
                                <w:p w14:paraId="5586C892" w14:textId="54146654" w:rsidR="00A60C05" w:rsidRPr="00D86945" w:rsidRDefault="00A60C05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2023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7C69AA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" filled="f" stroked="f" strokeweight=".5pt">
                      <v:textbox>
                        <w:txbxContent>
                          <w:p w14:paraId="59AFC8FD" w14:textId="4BBAACBD" w:rsidR="00D077E9" w:rsidRDefault="00A60C05" w:rsidP="00D077E9">
                            <w:pPr>
                              <w:pStyle w:val="Titre"/>
                              <w:spacing w:after="0"/>
                              <w:rPr>
                                <w:lang w:bidi="fr-FR"/>
                              </w:rPr>
                            </w:pPr>
                            <w:proofErr w:type="spellStart"/>
                            <w:r>
                              <w:rPr>
                                <w:lang w:bidi="fr-FR"/>
                              </w:rPr>
                              <w:t>Rental</w:t>
                            </w:r>
                            <w:proofErr w:type="spellEnd"/>
                            <w:r>
                              <w:rPr>
                                <w:lang w:bidi="fr-FR"/>
                              </w:rPr>
                              <w:t xml:space="preserve"> Agency </w:t>
                            </w:r>
                            <w:proofErr w:type="spellStart"/>
                            <w:r>
                              <w:rPr>
                                <w:lang w:bidi="fr-FR"/>
                              </w:rPr>
                              <w:t>Diagrams</w:t>
                            </w:r>
                            <w:proofErr w:type="spellEnd"/>
                          </w:p>
                          <w:p w14:paraId="5586C892" w14:textId="54146654" w:rsidR="00A60C05" w:rsidRPr="00D86945" w:rsidRDefault="00A60C05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>2023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742559D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F696E40" wp14:editId="4AB75AE0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86C712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2244426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4A8FDFA" w14:textId="00E60536" w:rsidR="00D077E9" w:rsidRDefault="00D077E9" w:rsidP="00AB02A7">
            <w:pPr>
              <w:rPr>
                <w:noProof/>
              </w:rPr>
            </w:pPr>
          </w:p>
        </w:tc>
      </w:tr>
      <w:tr w:rsidR="00D077E9" w:rsidRPr="00AE0DFC" w14:paraId="5B980E9F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6F367206D03A42F9B433F39FADD27A51"/>
              </w:placeholder>
              <w15:appearance w15:val="hidden"/>
            </w:sdtPr>
            <w:sdtContent>
              <w:p w14:paraId="745747F5" w14:textId="52812516" w:rsidR="00D077E9" w:rsidRDefault="00A60C05" w:rsidP="00AB02A7">
                <w:r w:rsidRPr="00D86945"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 w:rsidRPr="00D86945">
                  <w:rPr>
                    <w:rStyle w:val="Sous-titreCar"/>
                    <w:lang w:bidi="fr-FR"/>
                  </w:rPr>
                  <w:instrText xml:space="preserve"> DATE  \@ "MMMM d"  \* MERGEFORMAT </w:instrTex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AE0DFC">
                  <w:rPr>
                    <w:rStyle w:val="Sous-titreCar"/>
                    <w:noProof/>
                    <w:lang w:bidi="fr-FR"/>
                  </w:rPr>
                  <w:t>décembre 15</w: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53708068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726241B" wp14:editId="0D440CC2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6E9C3D5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FB001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13FDBF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0EA0E51" w14:textId="6BC58542" w:rsidR="00D077E9" w:rsidRPr="00A60C05" w:rsidRDefault="00000000" w:rsidP="00A60C05">
            <w:pPr>
              <w:rPr>
                <w:lang w:val="en-US"/>
              </w:rPr>
            </w:pPr>
            <w:sdt>
              <w:sdtPr>
                <w:id w:val="-1740469667"/>
                <w:placeholder>
                  <w:docPart w:val="85D206EC37F349CBBB982A63CE36DBCE"/>
                </w:placeholder>
                <w15:appearance w15:val="hidden"/>
              </w:sdtPr>
              <w:sdtContent>
                <w:r w:rsidR="00A60C05" w:rsidRPr="00A60C05">
                  <w:rPr>
                    <w:lang w:val="en-US"/>
                  </w:rPr>
                  <w:t xml:space="preserve">Created </w:t>
                </w:r>
                <w:r w:rsidR="007B4E74" w:rsidRPr="00A60C05">
                  <w:rPr>
                    <w:lang w:val="en-US"/>
                  </w:rPr>
                  <w:t>by:</w:t>
                </w:r>
                <w:r w:rsidR="00A60C05" w:rsidRPr="00A60C05">
                  <w:rPr>
                    <w:lang w:val="en-US"/>
                  </w:rPr>
                  <w:t xml:space="preserve"> Raphaël COMPAGNON</w:t>
                </w:r>
                <w:r w:rsidR="00A60C05">
                  <w:rPr>
                    <w:lang w:val="en-US"/>
                  </w:rPr>
                  <w:t>,</w:t>
                </w:r>
                <w:r w:rsidR="00A60C05" w:rsidRPr="00A60C05">
                  <w:rPr>
                    <w:lang w:val="en-US"/>
                  </w:rPr>
                  <w:t xml:space="preserve"> Z</w:t>
                </w:r>
                <w:r w:rsidR="00A60C05">
                  <w:rPr>
                    <w:lang w:val="en-US"/>
                  </w:rPr>
                  <w:t>oé</w:t>
                </w:r>
              </w:sdtContent>
            </w:sdt>
            <w:r w:rsidR="00A60C05" w:rsidRPr="00A60C05">
              <w:rPr>
                <w:lang w:val="en-US"/>
              </w:rPr>
              <w:t xml:space="preserve"> LE</w:t>
            </w:r>
            <w:r w:rsidR="00A60C05">
              <w:rPr>
                <w:lang w:val="en-US"/>
              </w:rPr>
              <w:t xml:space="preserve"> </w:t>
            </w:r>
            <w:r w:rsidR="00A60C05" w:rsidRPr="00A60C05">
              <w:rPr>
                <w:lang w:val="en-US"/>
              </w:rPr>
              <w:t>MAIGAT</w:t>
            </w:r>
            <w:r w:rsidR="00A60C05">
              <w:rPr>
                <w:lang w:val="en-US"/>
              </w:rPr>
              <w:t xml:space="preserve"> and Jade BABILOTTE</w:t>
            </w:r>
          </w:p>
          <w:p w14:paraId="6E33FDAF" w14:textId="77777777" w:rsidR="00D077E9" w:rsidRPr="00A60C05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</w:tbl>
    <w:p w14:paraId="7375C0E7" w14:textId="174F07AD" w:rsidR="00D077E9" w:rsidRPr="00A60C05" w:rsidRDefault="00A60C05">
      <w:pPr>
        <w:spacing w:after="20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1E9D42" wp14:editId="7F77085E">
            <wp:simplePos x="0" y="0"/>
            <wp:positionH relativeFrom="margin">
              <wp:posOffset>4207510</wp:posOffset>
            </wp:positionH>
            <wp:positionV relativeFrom="paragraph">
              <wp:posOffset>7570470</wp:posOffset>
            </wp:positionV>
            <wp:extent cx="2423160" cy="788963"/>
            <wp:effectExtent l="0" t="0" r="0" b="0"/>
            <wp:wrapNone/>
            <wp:docPr id="792338738" name="Image 1" descr="Efrei - CFA Af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frei - CFA Af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78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A60C05">
        <w:rPr>
          <w:lang w:val="en-US" w:bidi="fr-FR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4299433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E12FA30" w14:textId="610EB8B2" w:rsidR="00C1431E" w:rsidRDefault="00C1431E">
          <w:pPr>
            <w:pStyle w:val="En-ttedetabledesmatires"/>
          </w:pPr>
          <w:r>
            <w:t>Table des matières</w:t>
          </w:r>
        </w:p>
        <w:p w14:paraId="21552EF6" w14:textId="6A85DC46" w:rsidR="00AE0DFC" w:rsidRDefault="00C1431E">
          <w:pPr>
            <w:pStyle w:val="TM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fr-F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494142" w:history="1">
            <w:r w:rsidR="00AE0DFC" w:rsidRPr="00814BD4">
              <w:rPr>
                <w:rStyle w:val="Lienhypertexte"/>
                <w:noProof/>
              </w:rPr>
              <w:t>Project description :</w:t>
            </w:r>
            <w:r w:rsidR="00AE0DFC">
              <w:rPr>
                <w:noProof/>
                <w:webHidden/>
              </w:rPr>
              <w:tab/>
            </w:r>
            <w:r w:rsidR="00AE0DFC">
              <w:rPr>
                <w:noProof/>
                <w:webHidden/>
              </w:rPr>
              <w:fldChar w:fldCharType="begin"/>
            </w:r>
            <w:r w:rsidR="00AE0DFC">
              <w:rPr>
                <w:noProof/>
                <w:webHidden/>
              </w:rPr>
              <w:instrText xml:space="preserve"> PAGEREF _Toc153494142 \h </w:instrText>
            </w:r>
            <w:r w:rsidR="00AE0DFC">
              <w:rPr>
                <w:noProof/>
                <w:webHidden/>
              </w:rPr>
            </w:r>
            <w:r w:rsidR="00AE0DFC">
              <w:rPr>
                <w:noProof/>
                <w:webHidden/>
              </w:rPr>
              <w:fldChar w:fldCharType="separate"/>
            </w:r>
            <w:r w:rsidR="00AE0DFC">
              <w:rPr>
                <w:noProof/>
                <w:webHidden/>
              </w:rPr>
              <w:t>2</w:t>
            </w:r>
            <w:r w:rsidR="00AE0DFC">
              <w:rPr>
                <w:noProof/>
                <w:webHidden/>
              </w:rPr>
              <w:fldChar w:fldCharType="end"/>
            </w:r>
          </w:hyperlink>
        </w:p>
        <w:p w14:paraId="5BF74711" w14:textId="31EEEADA" w:rsidR="00AE0DFC" w:rsidRDefault="00AE0DFC">
          <w:pPr>
            <w:pStyle w:val="TM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fr-FR"/>
              <w14:ligatures w14:val="standardContextual"/>
            </w:rPr>
          </w:pPr>
          <w:hyperlink w:anchor="_Toc153494143" w:history="1">
            <w:r w:rsidRPr="00814BD4">
              <w:rPr>
                <w:rStyle w:val="Lienhypertexte"/>
                <w:noProof/>
              </w:rPr>
              <w:t>SQL Diagram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E3DC1" w14:textId="3F193DCB" w:rsidR="00AE0DFC" w:rsidRDefault="00AE0DFC">
          <w:pPr>
            <w:pStyle w:val="TM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fr-FR"/>
              <w14:ligatures w14:val="standardContextual"/>
            </w:rPr>
          </w:pPr>
          <w:hyperlink w:anchor="_Toc153494144" w:history="1">
            <w:r w:rsidRPr="00814BD4">
              <w:rPr>
                <w:rStyle w:val="Lienhypertexte"/>
                <w:noProof/>
                <w:lang w:val="en-US"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3E223" w14:textId="37D9AEE7" w:rsidR="00AE0DFC" w:rsidRDefault="00AE0DFC">
          <w:pPr>
            <w:pStyle w:val="TM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fr-FR"/>
              <w14:ligatures w14:val="standardContextual"/>
            </w:rPr>
          </w:pPr>
          <w:hyperlink w:anchor="_Toc153494145" w:history="1">
            <w:r w:rsidRPr="00814BD4">
              <w:rPr>
                <w:rStyle w:val="Lienhypertexte"/>
                <w:noProof/>
                <w:lang w:val="en-US"/>
              </w:rPr>
              <w:t>Use case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74E6D" w14:textId="43062066" w:rsidR="00AE0DFC" w:rsidRDefault="00AE0DFC">
          <w:pPr>
            <w:pStyle w:val="TM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fr-FR"/>
              <w14:ligatures w14:val="standardContextual"/>
            </w:rPr>
          </w:pPr>
          <w:hyperlink w:anchor="_Toc153494146" w:history="1">
            <w:r w:rsidRPr="00814BD4">
              <w:rPr>
                <w:rStyle w:val="Lienhypertexte"/>
                <w:noProof/>
                <w:lang w:val="en-US"/>
              </w:rPr>
              <w:t>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89339" w14:textId="40EA23A6" w:rsidR="00AE0DFC" w:rsidRDefault="00AE0DFC">
          <w:pPr>
            <w:pStyle w:val="TM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fr-FR"/>
              <w14:ligatures w14:val="standardContextual"/>
            </w:rPr>
          </w:pPr>
          <w:hyperlink w:anchor="_Toc153494147" w:history="1">
            <w:r w:rsidRPr="00814BD4">
              <w:rPr>
                <w:rStyle w:val="Lienhypertexte"/>
                <w:noProof/>
                <w:lang w:val="en-US"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4D390" w14:textId="3E384ECB" w:rsidR="00AE0DFC" w:rsidRDefault="00AE0DFC">
          <w:pPr>
            <w:pStyle w:val="TM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fr-FR"/>
              <w14:ligatures w14:val="standardContextual"/>
            </w:rPr>
          </w:pPr>
          <w:hyperlink w:anchor="_Toc153494148" w:history="1">
            <w:r w:rsidRPr="00814BD4">
              <w:rPr>
                <w:rStyle w:val="Lienhypertexte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_Toc153494148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4B869" w14:textId="5E451DB1" w:rsidR="00C1431E" w:rsidRDefault="00C1431E">
          <w:pPr>
            <w:rPr>
              <w:bCs/>
            </w:rPr>
          </w:pPr>
          <w:r>
            <w:rPr>
              <w:bCs/>
            </w:rPr>
            <w:fldChar w:fldCharType="end"/>
          </w:r>
        </w:p>
      </w:sdtContent>
    </w:sdt>
    <w:p w14:paraId="272893AF" w14:textId="77777777" w:rsidR="00AE0DFC" w:rsidRDefault="00AE0DFC">
      <w:pPr>
        <w:rPr>
          <w:bCs/>
        </w:rPr>
      </w:pPr>
    </w:p>
    <w:p w14:paraId="21DFB015" w14:textId="5F262C1B" w:rsidR="00AE0DFC" w:rsidRDefault="00AE0DFC" w:rsidP="00AE0DFC">
      <w:pPr>
        <w:pStyle w:val="Titre2"/>
      </w:pPr>
      <w:bookmarkStart w:id="0" w:name="_Toc153494142"/>
      <w:r>
        <w:t>Project description :</w:t>
      </w:r>
      <w:bookmarkEnd w:id="0"/>
    </w:p>
    <w:p w14:paraId="5C28EDF9" w14:textId="77777777" w:rsidR="00AE0DFC" w:rsidRDefault="00AE0DFC">
      <w:pPr>
        <w:rPr>
          <w:bCs/>
        </w:rPr>
      </w:pPr>
    </w:p>
    <w:p w14:paraId="07FFFB3E" w14:textId="3C12AC79" w:rsidR="00AE0DFC" w:rsidRPr="00AE0DFC" w:rsidRDefault="00AE0DFC" w:rsidP="00AE0DFC">
      <w:pPr>
        <w:rPr>
          <w:bCs/>
          <w:lang w:val="en-US"/>
        </w:rPr>
      </w:pPr>
      <w:r w:rsidRPr="00AE0DFC">
        <w:rPr>
          <w:bCs/>
          <w:lang w:val="en-US"/>
        </w:rPr>
        <w:t>Description:</w:t>
      </w:r>
      <w:r w:rsidRPr="00AE0DFC">
        <w:rPr>
          <w:bCs/>
          <w:lang w:val="en-US"/>
        </w:rPr>
        <w:t xml:space="preserve"> </w:t>
      </w:r>
    </w:p>
    <w:p w14:paraId="0256402F" w14:textId="77777777" w:rsidR="00AE0DFC" w:rsidRPr="00AE0DFC" w:rsidRDefault="00AE0DFC" w:rsidP="00AE0DFC">
      <w:pPr>
        <w:jc w:val="both"/>
        <w:rPr>
          <w:b w:val="0"/>
          <w:sz w:val="24"/>
          <w:szCs w:val="20"/>
          <w:lang w:val="en-US"/>
        </w:rPr>
      </w:pPr>
      <w:r w:rsidRPr="00AE0DFC">
        <w:rPr>
          <w:b w:val="0"/>
          <w:sz w:val="24"/>
          <w:szCs w:val="20"/>
          <w:lang w:val="en-US"/>
        </w:rPr>
        <w:t xml:space="preserve">Our website aims to connect apartment seekers (tenants) with those looking to rent their </w:t>
      </w:r>
      <w:proofErr w:type="gramStart"/>
      <w:r w:rsidRPr="00AE0DFC">
        <w:rPr>
          <w:b w:val="0"/>
          <w:sz w:val="24"/>
          <w:szCs w:val="20"/>
          <w:lang w:val="en-US"/>
        </w:rPr>
        <w:t>apartments</w:t>
      </w:r>
      <w:proofErr w:type="gramEnd"/>
      <w:r w:rsidRPr="00AE0DFC">
        <w:rPr>
          <w:b w:val="0"/>
          <w:sz w:val="24"/>
          <w:szCs w:val="20"/>
          <w:lang w:val="en-US"/>
        </w:rPr>
        <w:t xml:space="preserve"> </w:t>
      </w:r>
    </w:p>
    <w:p w14:paraId="41E90991" w14:textId="77777777" w:rsidR="00AE0DFC" w:rsidRPr="00AE0DFC" w:rsidRDefault="00AE0DFC" w:rsidP="00AE0DFC">
      <w:pPr>
        <w:jc w:val="both"/>
        <w:rPr>
          <w:b w:val="0"/>
          <w:sz w:val="24"/>
          <w:szCs w:val="20"/>
          <w:lang w:val="en-US"/>
        </w:rPr>
      </w:pPr>
      <w:r w:rsidRPr="00AE0DFC">
        <w:rPr>
          <w:b w:val="0"/>
          <w:sz w:val="24"/>
          <w:szCs w:val="20"/>
          <w:lang w:val="en-US"/>
        </w:rPr>
        <w:t xml:space="preserve">(property owners). To do this, users can log in to determine if they are tenants or property owners. </w:t>
      </w:r>
    </w:p>
    <w:p w14:paraId="2420C5E3" w14:textId="77777777" w:rsidR="00AE0DFC" w:rsidRPr="00AE0DFC" w:rsidRDefault="00AE0DFC" w:rsidP="00AE0DFC">
      <w:pPr>
        <w:jc w:val="both"/>
        <w:rPr>
          <w:b w:val="0"/>
          <w:sz w:val="24"/>
          <w:szCs w:val="20"/>
          <w:lang w:val="en-US"/>
        </w:rPr>
      </w:pPr>
      <w:r w:rsidRPr="00AE0DFC">
        <w:rPr>
          <w:b w:val="0"/>
          <w:sz w:val="24"/>
          <w:szCs w:val="20"/>
          <w:lang w:val="en-US"/>
        </w:rPr>
        <w:t xml:space="preserve">Tenants can view listings online, add them to their </w:t>
      </w:r>
      <w:proofErr w:type="spellStart"/>
      <w:r w:rsidRPr="00AE0DFC">
        <w:rPr>
          <w:b w:val="0"/>
          <w:sz w:val="24"/>
          <w:szCs w:val="20"/>
          <w:lang w:val="en-US"/>
        </w:rPr>
        <w:t>wishlist</w:t>
      </w:r>
      <w:proofErr w:type="spellEnd"/>
      <w:r w:rsidRPr="00AE0DFC">
        <w:rPr>
          <w:b w:val="0"/>
          <w:sz w:val="24"/>
          <w:szCs w:val="20"/>
          <w:lang w:val="en-US"/>
        </w:rPr>
        <w:t xml:space="preserve"> if interested, and even send </w:t>
      </w:r>
      <w:proofErr w:type="gramStart"/>
      <w:r w:rsidRPr="00AE0DFC">
        <w:rPr>
          <w:b w:val="0"/>
          <w:sz w:val="24"/>
          <w:szCs w:val="20"/>
          <w:lang w:val="en-US"/>
        </w:rPr>
        <w:t>rental</w:t>
      </w:r>
      <w:proofErr w:type="gramEnd"/>
      <w:r w:rsidRPr="00AE0DFC">
        <w:rPr>
          <w:b w:val="0"/>
          <w:sz w:val="24"/>
          <w:szCs w:val="20"/>
          <w:lang w:val="en-US"/>
        </w:rPr>
        <w:t xml:space="preserve"> </w:t>
      </w:r>
    </w:p>
    <w:p w14:paraId="18546784" w14:textId="77777777" w:rsidR="00AE0DFC" w:rsidRPr="00AE0DFC" w:rsidRDefault="00AE0DFC" w:rsidP="00AE0DFC">
      <w:pPr>
        <w:jc w:val="both"/>
        <w:rPr>
          <w:b w:val="0"/>
          <w:sz w:val="24"/>
          <w:szCs w:val="20"/>
          <w:lang w:val="en-US"/>
        </w:rPr>
      </w:pPr>
      <w:r w:rsidRPr="00AE0DFC">
        <w:rPr>
          <w:b w:val="0"/>
          <w:sz w:val="24"/>
          <w:szCs w:val="20"/>
          <w:lang w:val="en-US"/>
        </w:rPr>
        <w:t xml:space="preserve">inquiries. Property owners, on the other hand, can post listings of their properties and accept or </w:t>
      </w:r>
    </w:p>
    <w:p w14:paraId="7913E274" w14:textId="77777777" w:rsidR="00AE0DFC" w:rsidRPr="00AE0DFC" w:rsidRDefault="00AE0DFC" w:rsidP="00AE0DFC">
      <w:pPr>
        <w:jc w:val="both"/>
        <w:rPr>
          <w:b w:val="0"/>
          <w:sz w:val="24"/>
          <w:szCs w:val="20"/>
          <w:lang w:val="en-US"/>
        </w:rPr>
      </w:pPr>
      <w:r w:rsidRPr="00AE0DFC">
        <w:rPr>
          <w:b w:val="0"/>
          <w:sz w:val="24"/>
          <w:szCs w:val="20"/>
          <w:lang w:val="en-US"/>
        </w:rPr>
        <w:t xml:space="preserve">decline tenant proposals. Additionally, anyone with rental or tenant experience can </w:t>
      </w:r>
      <w:proofErr w:type="gramStart"/>
      <w:r w:rsidRPr="00AE0DFC">
        <w:rPr>
          <w:b w:val="0"/>
          <w:sz w:val="24"/>
          <w:szCs w:val="20"/>
          <w:lang w:val="en-US"/>
        </w:rPr>
        <w:t>provide</w:t>
      </w:r>
      <w:proofErr w:type="gramEnd"/>
      <w:r w:rsidRPr="00AE0DFC">
        <w:rPr>
          <w:b w:val="0"/>
          <w:sz w:val="24"/>
          <w:szCs w:val="20"/>
          <w:lang w:val="en-US"/>
        </w:rPr>
        <w:t xml:space="preserve"> </w:t>
      </w:r>
    </w:p>
    <w:p w14:paraId="2CC69465" w14:textId="0AE3827E" w:rsidR="00AE0DFC" w:rsidRPr="00AE0DFC" w:rsidRDefault="00AE0DFC" w:rsidP="00AE0DFC">
      <w:pPr>
        <w:jc w:val="both"/>
        <w:rPr>
          <w:b w:val="0"/>
          <w:sz w:val="24"/>
          <w:szCs w:val="20"/>
          <w:lang w:val="en-US"/>
        </w:rPr>
      </w:pPr>
      <w:r w:rsidRPr="00AE0DFC">
        <w:rPr>
          <w:b w:val="0"/>
          <w:sz w:val="24"/>
          <w:szCs w:val="20"/>
          <w:lang w:val="en-US"/>
        </w:rPr>
        <w:t>feedback on the website and the individuals involved.</w:t>
      </w:r>
    </w:p>
    <w:p w14:paraId="45EE4C1C" w14:textId="77777777" w:rsidR="00AE0DFC" w:rsidRPr="00AE0DFC" w:rsidRDefault="00AE0DFC">
      <w:pPr>
        <w:rPr>
          <w:bCs/>
          <w:lang w:val="en-US"/>
        </w:rPr>
      </w:pPr>
    </w:p>
    <w:p w14:paraId="0E9C516A" w14:textId="77777777" w:rsidR="00AE0DFC" w:rsidRPr="00AE0DFC" w:rsidRDefault="00AE0DFC">
      <w:pPr>
        <w:rPr>
          <w:bCs/>
          <w:lang w:val="en-US"/>
        </w:rPr>
      </w:pPr>
    </w:p>
    <w:p w14:paraId="20ABEA18" w14:textId="77777777" w:rsidR="00AE0DFC" w:rsidRPr="00AE0DFC" w:rsidRDefault="00AE0DFC">
      <w:pPr>
        <w:rPr>
          <w:bCs/>
          <w:lang w:val="en-US"/>
        </w:rPr>
      </w:pPr>
    </w:p>
    <w:p w14:paraId="0904CFF8" w14:textId="77B6FAFA" w:rsidR="00AE0DFC" w:rsidRDefault="00AE0DFC" w:rsidP="00AE0DFC">
      <w:pPr>
        <w:pStyle w:val="Titre2"/>
      </w:pPr>
      <w:bookmarkStart w:id="1" w:name="_Toc153494143"/>
    </w:p>
    <w:p w14:paraId="14001BC6" w14:textId="77777777" w:rsidR="00AE0DFC" w:rsidRDefault="00AE0DFC" w:rsidP="00AE0DFC"/>
    <w:p w14:paraId="33D81856" w14:textId="77777777" w:rsidR="00AE0DFC" w:rsidRDefault="00AE0DFC" w:rsidP="00AE0DFC"/>
    <w:p w14:paraId="6CC34DD3" w14:textId="77777777" w:rsidR="00AE0DFC" w:rsidRDefault="00AE0DFC" w:rsidP="00AE0DFC"/>
    <w:p w14:paraId="1DEE4D96" w14:textId="77777777" w:rsidR="00AE0DFC" w:rsidRDefault="00AE0DFC" w:rsidP="00AE0DFC"/>
    <w:p w14:paraId="14D3C4A7" w14:textId="77777777" w:rsidR="00AE0DFC" w:rsidRDefault="00AE0DFC" w:rsidP="00AE0DFC"/>
    <w:p w14:paraId="0044A8A4" w14:textId="77777777" w:rsidR="00AE0DFC" w:rsidRDefault="00AE0DFC" w:rsidP="00AE0DFC"/>
    <w:p w14:paraId="4B14FE92" w14:textId="77777777" w:rsidR="00AE0DFC" w:rsidRDefault="00AE0DFC" w:rsidP="00AE0DFC"/>
    <w:p w14:paraId="3FBA2AC0" w14:textId="77777777" w:rsidR="00AE0DFC" w:rsidRDefault="00AE0DFC" w:rsidP="00AE0DFC"/>
    <w:p w14:paraId="5BB9FF4B" w14:textId="77777777" w:rsidR="00AE0DFC" w:rsidRPr="00AE0DFC" w:rsidRDefault="00AE0DFC" w:rsidP="00AE0DFC"/>
    <w:p w14:paraId="55BB1032" w14:textId="7520F32F" w:rsidR="00C1431E" w:rsidRDefault="00AE0DFC" w:rsidP="00AE0DFC">
      <w:pPr>
        <w:pStyle w:val="Titre2"/>
      </w:pPr>
      <w:r>
        <w:lastRenderedPageBreak/>
        <w:t>SQL Diagram :</w:t>
      </w:r>
      <w:bookmarkEnd w:id="1"/>
    </w:p>
    <w:p w14:paraId="6DD36B3D" w14:textId="66AE75CB" w:rsidR="00AE0DFC" w:rsidRDefault="00AE0DFC" w:rsidP="00AE0DFC">
      <w:r>
        <w:t xml:space="preserve">ER Diagram : </w:t>
      </w:r>
    </w:p>
    <w:p w14:paraId="04629A49" w14:textId="0983BDE9" w:rsidR="00AE0DFC" w:rsidRDefault="00AE0DFC" w:rsidP="00C1431E">
      <w:r>
        <w:rPr>
          <w:noProof/>
        </w:rPr>
        <w:drawing>
          <wp:inline distT="0" distB="0" distL="0" distR="0" wp14:anchorId="3C63E689" wp14:editId="36192D3D">
            <wp:extent cx="6370320" cy="3619500"/>
            <wp:effectExtent l="0" t="0" r="0" b="0"/>
            <wp:docPr id="12663140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3DC1" w14:textId="75741254" w:rsidR="00AE0DFC" w:rsidRDefault="00AE0DFC" w:rsidP="00C1431E">
      <w:r>
        <w:t>Table structure Diagram :</w:t>
      </w:r>
    </w:p>
    <w:p w14:paraId="6BB0B747" w14:textId="77777777" w:rsidR="00AE0DFC" w:rsidRDefault="00AE0DFC" w:rsidP="00C1431E"/>
    <w:p w14:paraId="0D56479A" w14:textId="287A0223" w:rsidR="00C1431E" w:rsidRDefault="00AE0DFC" w:rsidP="00C1431E">
      <w:r>
        <w:rPr>
          <w:noProof/>
        </w:rPr>
        <w:drawing>
          <wp:inline distT="0" distB="0" distL="0" distR="0" wp14:anchorId="4FE26615" wp14:editId="0BE7BE74">
            <wp:extent cx="6362700" cy="3596640"/>
            <wp:effectExtent l="0" t="0" r="0" b="3810"/>
            <wp:docPr id="119848583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642A9" w14:textId="77599126" w:rsidR="00A66E51" w:rsidRDefault="00C1431E" w:rsidP="00A66E51">
      <w:pPr>
        <w:pStyle w:val="Titre2"/>
        <w:rPr>
          <w:lang w:val="en-US"/>
        </w:rPr>
      </w:pPr>
      <w:bookmarkStart w:id="2" w:name="_Toc153494144"/>
      <w:r w:rsidRPr="00C1431E">
        <w:rPr>
          <w:lang w:val="en-US"/>
        </w:rPr>
        <w:lastRenderedPageBreak/>
        <w:t>Wi</w:t>
      </w:r>
      <w:r>
        <w:rPr>
          <w:lang w:val="en-US"/>
        </w:rPr>
        <w:t>reframe</w:t>
      </w:r>
      <w:bookmarkEnd w:id="2"/>
    </w:p>
    <w:p w14:paraId="3569F824" w14:textId="033B4634" w:rsidR="00A66E51" w:rsidRPr="00A66E51" w:rsidRDefault="007B4E74" w:rsidP="00A66E51">
      <w:pPr>
        <w:rPr>
          <w:lang w:val="en-US"/>
        </w:rPr>
      </w:pPr>
      <w:r>
        <w:rPr>
          <w:lang w:val="en-US"/>
        </w:rPr>
        <w:t>Raphaël:</w:t>
      </w:r>
    </w:p>
    <w:p w14:paraId="6E74C6F4" w14:textId="77777777" w:rsidR="00A66E51" w:rsidRPr="00A66E51" w:rsidRDefault="00A66E51" w:rsidP="00A66E51">
      <w:pPr>
        <w:rPr>
          <w:lang w:val="en-US"/>
        </w:rPr>
      </w:pPr>
    </w:p>
    <w:p w14:paraId="677C2465" w14:textId="4F7B7BA9" w:rsid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5DFF69" wp14:editId="24F2544A">
            <wp:extent cx="3702948" cy="4497705"/>
            <wp:effectExtent l="0" t="0" r="0" b="0"/>
            <wp:docPr id="83791249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097" cy="455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73887" w14:textId="77777777" w:rsidR="00A37B02" w:rsidRDefault="00A37B02" w:rsidP="00A66E51">
      <w:pPr>
        <w:rPr>
          <w:lang w:val="en-US"/>
        </w:rPr>
      </w:pPr>
    </w:p>
    <w:p w14:paraId="304ADB93" w14:textId="77777777" w:rsidR="00A37B02" w:rsidRDefault="00A37B02" w:rsidP="00A66E51">
      <w:pPr>
        <w:rPr>
          <w:lang w:val="en-US"/>
        </w:rPr>
      </w:pPr>
    </w:p>
    <w:p w14:paraId="347DB026" w14:textId="21334779" w:rsidR="00A37B02" w:rsidRDefault="007B4E74" w:rsidP="007B4E74">
      <w:pPr>
        <w:rPr>
          <w:lang w:val="en-US"/>
        </w:rPr>
      </w:pPr>
      <w:r>
        <w:rPr>
          <w:lang w:val="en-US"/>
        </w:rPr>
        <w:t>Jade:</w:t>
      </w:r>
    </w:p>
    <w:p w14:paraId="0248C472" w14:textId="1D59D8B4" w:rsidR="00A37B02" w:rsidRDefault="00A37B02" w:rsidP="00A66E51">
      <w:pPr>
        <w:rPr>
          <w:lang w:val="en-US"/>
        </w:rPr>
      </w:pPr>
    </w:p>
    <w:p w14:paraId="3C83D763" w14:textId="62653F4A" w:rsidR="00A66E51" w:rsidRDefault="00D51EDC" w:rsidP="00A66E51">
      <w:pPr>
        <w:rPr>
          <w:lang w:val="en-US"/>
        </w:rPr>
      </w:pPr>
      <w:r w:rsidRPr="00D51EDC">
        <w:rPr>
          <w:noProof/>
          <w:lang w:val="en-US"/>
        </w:rPr>
        <w:lastRenderedPageBreak/>
        <w:drawing>
          <wp:inline distT="0" distB="0" distL="0" distR="0" wp14:anchorId="6139D7D7" wp14:editId="031A4AC5">
            <wp:extent cx="3429176" cy="4921503"/>
            <wp:effectExtent l="0" t="0" r="0" b="0"/>
            <wp:docPr id="1285342176" name="Image 1" descr="Une image contenant texte, capture d’écran, Rectang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42176" name="Image 1" descr="Une image contenant texte, capture d’écran, Rectangle, diagramm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49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8058" w14:textId="77777777" w:rsidR="00A66E51" w:rsidRDefault="00A66E51" w:rsidP="00A66E51">
      <w:pPr>
        <w:rPr>
          <w:lang w:val="en-US"/>
        </w:rPr>
      </w:pPr>
    </w:p>
    <w:p w14:paraId="02E1F37A" w14:textId="77777777" w:rsidR="00A66E51" w:rsidRDefault="00A66E51" w:rsidP="00A66E51">
      <w:pPr>
        <w:rPr>
          <w:lang w:val="en-US"/>
        </w:rPr>
      </w:pPr>
    </w:p>
    <w:p w14:paraId="278F5D96" w14:textId="77777777" w:rsidR="00A66E51" w:rsidRDefault="00A66E51" w:rsidP="00A66E51">
      <w:pPr>
        <w:rPr>
          <w:lang w:val="en-US"/>
        </w:rPr>
      </w:pPr>
    </w:p>
    <w:p w14:paraId="1A661928" w14:textId="77777777" w:rsidR="00A66E51" w:rsidRDefault="00A66E51" w:rsidP="00A66E51">
      <w:pPr>
        <w:rPr>
          <w:lang w:val="en-US"/>
        </w:rPr>
      </w:pPr>
    </w:p>
    <w:p w14:paraId="144E5E42" w14:textId="77777777" w:rsidR="00A66E51" w:rsidRPr="00A66E51" w:rsidRDefault="00A66E51" w:rsidP="00A66E51">
      <w:pPr>
        <w:rPr>
          <w:lang w:val="en-US"/>
        </w:rPr>
      </w:pPr>
    </w:p>
    <w:p w14:paraId="6F167D67" w14:textId="29799526" w:rsidR="00C1431E" w:rsidRDefault="00C1431E" w:rsidP="00C1431E">
      <w:pPr>
        <w:pStyle w:val="Titre2"/>
        <w:rPr>
          <w:lang w:val="en-US"/>
        </w:rPr>
      </w:pPr>
      <w:bookmarkStart w:id="3" w:name="_Toc153494145"/>
      <w:r>
        <w:rPr>
          <w:lang w:val="en-US"/>
        </w:rPr>
        <w:t>Use</w:t>
      </w:r>
      <w:r w:rsidR="00A66E51">
        <w:rPr>
          <w:lang w:val="en-US"/>
        </w:rPr>
        <w:t xml:space="preserve"> </w:t>
      </w:r>
      <w:r>
        <w:rPr>
          <w:lang w:val="en-US"/>
        </w:rPr>
        <w:t xml:space="preserve">case </w:t>
      </w:r>
      <w:r w:rsidR="0028317C">
        <w:rPr>
          <w:lang w:val="en-US"/>
        </w:rPr>
        <w:t>diagram:</w:t>
      </w:r>
      <w:bookmarkEnd w:id="3"/>
      <w:r w:rsidR="00466A80">
        <w:rPr>
          <w:lang w:val="en-US"/>
        </w:rPr>
        <w:t xml:space="preserve"> </w:t>
      </w:r>
    </w:p>
    <w:p w14:paraId="4F124A4C" w14:textId="1485BE9E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49728960" w14:textId="70ED3EED" w:rsidR="00A66E51" w:rsidRDefault="0062110C" w:rsidP="00A66E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3C0C84" wp14:editId="205B7D93">
            <wp:extent cx="6362700" cy="4724400"/>
            <wp:effectExtent l="0" t="0" r="0" b="0"/>
            <wp:docPr id="19489327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6F02" w14:textId="77777777" w:rsidR="0028317C" w:rsidRDefault="0028317C" w:rsidP="00A66E51">
      <w:pPr>
        <w:rPr>
          <w:lang w:val="en-US"/>
        </w:rPr>
      </w:pPr>
    </w:p>
    <w:p w14:paraId="26A1A131" w14:textId="681617CF" w:rsidR="0028317C" w:rsidRPr="0028317C" w:rsidRDefault="0028317C" w:rsidP="00A66E51">
      <w:pPr>
        <w:rPr>
          <w:b w:val="0"/>
          <w:bCs/>
          <w:sz w:val="24"/>
          <w:szCs w:val="20"/>
          <w:lang w:val="en-US"/>
        </w:rPr>
      </w:pPr>
      <w:r w:rsidRPr="0028317C">
        <w:rPr>
          <w:b w:val="0"/>
          <w:bCs/>
          <w:sz w:val="24"/>
          <w:szCs w:val="20"/>
          <w:lang w:val="en-US"/>
        </w:rPr>
        <w:t>This use case diagram illustrates the interactions between users and a rental agency website, detailing possible actions for different user roles: registered tenant, registered landlord, and admin, ranging from account creation to property and advertisement management.</w:t>
      </w:r>
      <w:r w:rsidR="007B4E74">
        <w:rPr>
          <w:b w:val="0"/>
          <w:bCs/>
          <w:sz w:val="24"/>
          <w:szCs w:val="20"/>
          <w:lang w:val="en-US"/>
        </w:rPr>
        <w:t xml:space="preserve"> </w:t>
      </w:r>
    </w:p>
    <w:p w14:paraId="370D0C31" w14:textId="77777777" w:rsidR="0028317C" w:rsidRDefault="0028317C" w:rsidP="00A66E51">
      <w:pPr>
        <w:rPr>
          <w:lang w:val="en-US"/>
        </w:rPr>
      </w:pPr>
    </w:p>
    <w:p w14:paraId="4034BA3E" w14:textId="77777777" w:rsidR="0028317C" w:rsidRDefault="0028317C" w:rsidP="00A66E51">
      <w:pPr>
        <w:rPr>
          <w:lang w:val="en-US"/>
        </w:rPr>
      </w:pPr>
    </w:p>
    <w:p w14:paraId="563ED617" w14:textId="77777777" w:rsidR="0028317C" w:rsidRDefault="0028317C" w:rsidP="00A66E51">
      <w:pPr>
        <w:rPr>
          <w:lang w:val="en-US"/>
        </w:rPr>
      </w:pPr>
    </w:p>
    <w:p w14:paraId="7DA67C9E" w14:textId="77777777" w:rsidR="00466A80" w:rsidRDefault="00466A80" w:rsidP="00A66E51">
      <w:pPr>
        <w:rPr>
          <w:lang w:val="en-US"/>
        </w:rPr>
      </w:pPr>
    </w:p>
    <w:p w14:paraId="394186B4" w14:textId="77777777" w:rsidR="007626BC" w:rsidRDefault="007626BC" w:rsidP="00A66E51">
      <w:pPr>
        <w:rPr>
          <w:lang w:val="en-US"/>
        </w:rPr>
      </w:pPr>
    </w:p>
    <w:p w14:paraId="2EEC555E" w14:textId="77777777" w:rsidR="007626BC" w:rsidRDefault="007626BC" w:rsidP="00A66E51">
      <w:pPr>
        <w:rPr>
          <w:lang w:val="en-US"/>
        </w:rPr>
      </w:pPr>
    </w:p>
    <w:p w14:paraId="2ED6E1D4" w14:textId="77777777" w:rsidR="007626BC" w:rsidRDefault="007626BC" w:rsidP="00A66E51">
      <w:pPr>
        <w:rPr>
          <w:lang w:val="en-US"/>
        </w:rPr>
      </w:pPr>
    </w:p>
    <w:p w14:paraId="609715AA" w14:textId="77777777" w:rsidR="007626BC" w:rsidRDefault="007626BC" w:rsidP="00A66E51">
      <w:pPr>
        <w:rPr>
          <w:lang w:val="en-US"/>
        </w:rPr>
      </w:pPr>
    </w:p>
    <w:p w14:paraId="36EF4752" w14:textId="77777777" w:rsidR="007626BC" w:rsidRDefault="007626BC" w:rsidP="00A66E51">
      <w:pPr>
        <w:rPr>
          <w:lang w:val="en-US"/>
        </w:rPr>
      </w:pPr>
    </w:p>
    <w:p w14:paraId="6F863662" w14:textId="77777777" w:rsidR="007626BC" w:rsidRDefault="007626BC" w:rsidP="00A66E51">
      <w:pPr>
        <w:rPr>
          <w:lang w:val="en-US"/>
        </w:rPr>
      </w:pPr>
    </w:p>
    <w:p w14:paraId="7F533683" w14:textId="77777777" w:rsidR="007626BC" w:rsidRDefault="007626BC" w:rsidP="00A66E51">
      <w:pPr>
        <w:rPr>
          <w:lang w:val="en-US"/>
        </w:rPr>
      </w:pPr>
    </w:p>
    <w:p w14:paraId="7E9DC662" w14:textId="77777777" w:rsidR="007626BC" w:rsidRDefault="007626BC" w:rsidP="00A66E51">
      <w:pPr>
        <w:rPr>
          <w:lang w:val="en-US"/>
        </w:rPr>
      </w:pPr>
    </w:p>
    <w:p w14:paraId="3053CD5F" w14:textId="77777777" w:rsidR="007626BC" w:rsidRDefault="007626BC" w:rsidP="00A66E51">
      <w:pPr>
        <w:rPr>
          <w:lang w:val="en-US"/>
        </w:rPr>
      </w:pPr>
    </w:p>
    <w:p w14:paraId="7B883BCC" w14:textId="6F064E8A" w:rsidR="00466A80" w:rsidRDefault="007B4E74" w:rsidP="00A66E51">
      <w:pPr>
        <w:rPr>
          <w:lang w:val="en-US"/>
        </w:rPr>
      </w:pPr>
      <w:r>
        <w:rPr>
          <w:lang w:val="en-US"/>
        </w:rPr>
        <w:lastRenderedPageBreak/>
        <w:t>Jade:</w:t>
      </w:r>
    </w:p>
    <w:p w14:paraId="329C4A99" w14:textId="38E819E8" w:rsidR="007B4E74" w:rsidRPr="0028317C" w:rsidRDefault="007B4E74" w:rsidP="007B4E74">
      <w:pPr>
        <w:rPr>
          <w:b w:val="0"/>
          <w:bCs/>
          <w:sz w:val="24"/>
          <w:szCs w:val="20"/>
          <w:lang w:val="en-US"/>
        </w:rPr>
      </w:pPr>
      <w:r>
        <w:rPr>
          <w:b w:val="0"/>
          <w:bCs/>
          <w:sz w:val="24"/>
          <w:szCs w:val="20"/>
          <w:lang w:val="en-US"/>
        </w:rPr>
        <w:t xml:space="preserve">Use case diagram to manage ad for the Landlord, tenant, and administrator. </w:t>
      </w:r>
    </w:p>
    <w:p w14:paraId="3C06CB48" w14:textId="30E6A6BA" w:rsidR="007B4E74" w:rsidRDefault="007B4E74" w:rsidP="00A66E51">
      <w:pPr>
        <w:rPr>
          <w:lang w:val="en-US"/>
        </w:rPr>
      </w:pPr>
    </w:p>
    <w:p w14:paraId="7B966A47" w14:textId="150AC175" w:rsidR="007B4E74" w:rsidRDefault="007B4E74" w:rsidP="00A66E51">
      <w:pPr>
        <w:rPr>
          <w:lang w:val="en-US"/>
        </w:rPr>
      </w:pPr>
      <w:r w:rsidRPr="007B4E74">
        <w:rPr>
          <w:noProof/>
          <w:lang w:val="en-US"/>
        </w:rPr>
        <w:drawing>
          <wp:inline distT="0" distB="0" distL="0" distR="0" wp14:anchorId="58AC6BB6" wp14:editId="50566FA4">
            <wp:extent cx="5448300" cy="4273639"/>
            <wp:effectExtent l="0" t="0" r="0" b="0"/>
            <wp:docPr id="1543125718" name="Image 1" descr="Une image contenant diagramme, dessin, ligne, croqui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25718" name="Image 1" descr="Une image contenant diagramme, dessin, ligne, croquis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0076" cy="427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5078" w14:textId="77777777" w:rsidR="005A18CB" w:rsidRDefault="005A18CB" w:rsidP="00A66E51">
      <w:pPr>
        <w:rPr>
          <w:lang w:val="en-US"/>
        </w:rPr>
      </w:pPr>
    </w:p>
    <w:p w14:paraId="7C722FDB" w14:textId="77777777" w:rsidR="005A18CB" w:rsidRPr="00A66E51" w:rsidRDefault="005A18CB" w:rsidP="00A66E51">
      <w:pPr>
        <w:rPr>
          <w:lang w:val="en-US"/>
        </w:rPr>
      </w:pPr>
    </w:p>
    <w:p w14:paraId="36C14AA6" w14:textId="1DDD5685" w:rsidR="006B6516" w:rsidRDefault="00C1431E" w:rsidP="005A18CB">
      <w:pPr>
        <w:pStyle w:val="Titre2"/>
        <w:rPr>
          <w:lang w:val="en-US"/>
        </w:rPr>
      </w:pPr>
      <w:bookmarkStart w:id="4" w:name="_Toc153494146"/>
      <w:r w:rsidRPr="00C1431E">
        <w:rPr>
          <w:lang w:val="en-US"/>
        </w:rPr>
        <w:t>Component diagram</w:t>
      </w:r>
      <w:bookmarkEnd w:id="4"/>
    </w:p>
    <w:p w14:paraId="3EAD2824" w14:textId="77777777" w:rsidR="0062110C" w:rsidRDefault="0062110C" w:rsidP="006B6516">
      <w:pPr>
        <w:rPr>
          <w:lang w:val="en-US"/>
        </w:rPr>
      </w:pPr>
    </w:p>
    <w:p w14:paraId="07143E7E" w14:textId="3DEE412C" w:rsidR="0062110C" w:rsidRDefault="005A18CB" w:rsidP="006B6516">
      <w:pPr>
        <w:rPr>
          <w:lang w:val="en-US"/>
        </w:rPr>
      </w:pPr>
      <w:r>
        <w:rPr>
          <w:lang w:val="en-US"/>
        </w:rPr>
        <w:t>Raphaël:</w:t>
      </w:r>
      <w:r w:rsidR="0062110C">
        <w:rPr>
          <w:lang w:val="en-US"/>
        </w:rPr>
        <w:t xml:space="preserve"> </w:t>
      </w:r>
    </w:p>
    <w:p w14:paraId="76AE814B" w14:textId="7479B7AB" w:rsidR="006B6516" w:rsidRPr="006B6516" w:rsidRDefault="006B6516" w:rsidP="006B651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1A9B61" wp14:editId="35A42059">
            <wp:extent cx="6358255" cy="1854200"/>
            <wp:effectExtent l="0" t="0" r="4445" b="0"/>
            <wp:docPr id="11173761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D4DD6" w14:textId="77777777" w:rsidR="00972706" w:rsidRDefault="00972706" w:rsidP="00972706">
      <w:pPr>
        <w:rPr>
          <w:lang w:val="en-US"/>
        </w:rPr>
      </w:pPr>
    </w:p>
    <w:p w14:paraId="28135191" w14:textId="77777777" w:rsidR="005A18CB" w:rsidRDefault="005A18CB" w:rsidP="00972706">
      <w:pPr>
        <w:rPr>
          <w:lang w:val="en-US"/>
        </w:rPr>
      </w:pPr>
    </w:p>
    <w:p w14:paraId="3D31D7AB" w14:textId="77777777" w:rsidR="007626BC" w:rsidRDefault="007626BC" w:rsidP="00972706">
      <w:pPr>
        <w:rPr>
          <w:lang w:val="en-US"/>
        </w:rPr>
      </w:pPr>
    </w:p>
    <w:p w14:paraId="17AF393C" w14:textId="19FA94F9" w:rsidR="00972706" w:rsidRDefault="00972706" w:rsidP="00972706">
      <w:pPr>
        <w:rPr>
          <w:lang w:val="en-US"/>
        </w:rPr>
      </w:pPr>
      <w:r>
        <w:rPr>
          <w:lang w:val="en-US"/>
        </w:rPr>
        <w:lastRenderedPageBreak/>
        <w:t>Zoé:</w:t>
      </w:r>
    </w:p>
    <w:p w14:paraId="79AB9187" w14:textId="2B788F81" w:rsidR="00E45A96" w:rsidRDefault="00E45A96" w:rsidP="00972706">
      <w:pPr>
        <w:rPr>
          <w:lang w:val="en-US"/>
        </w:rPr>
      </w:pPr>
      <w:r w:rsidRPr="00E45A96">
        <w:rPr>
          <w:noProof/>
          <w:lang w:val="en-US"/>
        </w:rPr>
        <w:drawing>
          <wp:inline distT="0" distB="0" distL="0" distR="0" wp14:anchorId="4B26017C" wp14:editId="205B7E23">
            <wp:extent cx="6371590" cy="4297680"/>
            <wp:effectExtent l="0" t="0" r="0" b="7620"/>
            <wp:docPr id="1821218680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18680" name="Image 1" descr="Une image contenant texte, diagramme, capture d’écran, Plan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F211" w14:textId="41348AFD" w:rsidR="00E45A96" w:rsidRDefault="00E45A96" w:rsidP="00972706">
      <w:pPr>
        <w:rPr>
          <w:lang w:val="en-US"/>
        </w:rPr>
      </w:pPr>
      <w:r>
        <w:rPr>
          <w:lang w:val="en-US"/>
        </w:rPr>
        <w:t>Jade:</w:t>
      </w:r>
    </w:p>
    <w:p w14:paraId="06A83164" w14:textId="07DABE99" w:rsidR="00DE69BB" w:rsidRDefault="00771521" w:rsidP="00972706">
      <w:pPr>
        <w:rPr>
          <w:lang w:val="en-US"/>
        </w:rPr>
      </w:pPr>
      <w:r w:rsidRPr="00771521">
        <w:rPr>
          <w:noProof/>
          <w:lang w:val="en-US"/>
        </w:rPr>
        <w:drawing>
          <wp:inline distT="0" distB="0" distL="0" distR="0" wp14:anchorId="6DCEA1F6" wp14:editId="567559A2">
            <wp:extent cx="6371590" cy="4117340"/>
            <wp:effectExtent l="0" t="0" r="0" b="0"/>
            <wp:docPr id="252155478" name="Image 1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55478" name="Image 1" descr="Une image contenant texte, diagramme, capture d’écran, Parallèl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DD9B" w14:textId="77777777" w:rsidR="00972706" w:rsidRPr="00972706" w:rsidRDefault="00972706" w:rsidP="00972706">
      <w:pPr>
        <w:rPr>
          <w:lang w:val="en-US"/>
        </w:rPr>
      </w:pPr>
    </w:p>
    <w:p w14:paraId="7C7E1003" w14:textId="68BBA8B7" w:rsidR="00A66E51" w:rsidRDefault="00C1431E" w:rsidP="00E45A96">
      <w:pPr>
        <w:pStyle w:val="Titre2"/>
        <w:rPr>
          <w:lang w:val="en-US"/>
        </w:rPr>
      </w:pPr>
      <w:bookmarkStart w:id="5" w:name="_Toc153494147"/>
      <w:r w:rsidRPr="00C1431E">
        <w:rPr>
          <w:lang w:val="en-US"/>
        </w:rPr>
        <w:t>Activity diagra</w:t>
      </w:r>
      <w:r w:rsidR="00E45A96">
        <w:rPr>
          <w:lang w:val="en-US"/>
        </w:rPr>
        <w:t>m</w:t>
      </w:r>
      <w:bookmarkEnd w:id="5"/>
    </w:p>
    <w:p w14:paraId="19DE1AEA" w14:textId="77777777" w:rsidR="00A66E51" w:rsidRDefault="00A66E51" w:rsidP="00A66E51">
      <w:pPr>
        <w:rPr>
          <w:lang w:val="en-US"/>
        </w:rPr>
      </w:pPr>
    </w:p>
    <w:p w14:paraId="2FDD76FB" w14:textId="77777777" w:rsidR="00A66E51" w:rsidRDefault="00A66E51" w:rsidP="00A66E51">
      <w:pPr>
        <w:rPr>
          <w:lang w:val="en-US"/>
        </w:rPr>
      </w:pPr>
    </w:p>
    <w:p w14:paraId="525AE14A" w14:textId="2DE3E172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2F7E4D6D" w14:textId="77777777" w:rsidR="00A66E51" w:rsidRDefault="00A66E51" w:rsidP="00A66E51">
      <w:pPr>
        <w:rPr>
          <w:lang w:val="en-US"/>
        </w:rPr>
      </w:pPr>
    </w:p>
    <w:p w14:paraId="6E6D59A9" w14:textId="77777777" w:rsidR="00A66E51" w:rsidRDefault="00A66E51" w:rsidP="00A66E51">
      <w:pPr>
        <w:rPr>
          <w:lang w:val="en-US"/>
        </w:rPr>
      </w:pPr>
    </w:p>
    <w:p w14:paraId="049133B3" w14:textId="1590B2FC" w:rsid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5EF6C1" wp14:editId="36CB0101">
            <wp:extent cx="6362700" cy="5166360"/>
            <wp:effectExtent l="0" t="0" r="0" b="0"/>
            <wp:docPr id="65074952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B1C6" w14:textId="70F3F090" w:rsidR="0028317C" w:rsidRDefault="0028317C" w:rsidP="00A66E51">
      <w:pPr>
        <w:rPr>
          <w:b w:val="0"/>
          <w:bCs/>
          <w:sz w:val="24"/>
          <w:szCs w:val="20"/>
          <w:lang w:val="en-US"/>
        </w:rPr>
      </w:pPr>
      <w:r w:rsidRPr="0028317C">
        <w:rPr>
          <w:b w:val="0"/>
          <w:bCs/>
          <w:sz w:val="24"/>
          <w:szCs w:val="20"/>
          <w:lang w:val="en-US"/>
        </w:rPr>
        <w:t xml:space="preserve">The activity diagram outlines the login process for a website, starting from the initial navigation to the login page, through account verification, and then branching into different activities based on the user role: admin, landlord, or tenant, with each having specific </w:t>
      </w:r>
      <w:r w:rsidR="00CD5C8E" w:rsidRPr="0028317C">
        <w:rPr>
          <w:b w:val="0"/>
          <w:bCs/>
          <w:sz w:val="24"/>
          <w:szCs w:val="20"/>
          <w:lang w:val="en-US"/>
        </w:rPr>
        <w:t>actions.</w:t>
      </w:r>
    </w:p>
    <w:p w14:paraId="680A7D50" w14:textId="77777777" w:rsidR="00A37B02" w:rsidRDefault="00A37B02" w:rsidP="00A66E51">
      <w:pPr>
        <w:rPr>
          <w:b w:val="0"/>
          <w:bCs/>
          <w:sz w:val="24"/>
          <w:szCs w:val="20"/>
          <w:lang w:val="en-US"/>
        </w:rPr>
      </w:pPr>
    </w:p>
    <w:p w14:paraId="2F9ECAA6" w14:textId="77777777" w:rsidR="005A18CB" w:rsidRDefault="005A18CB" w:rsidP="00A66E51">
      <w:pPr>
        <w:rPr>
          <w:b w:val="0"/>
          <w:bCs/>
          <w:sz w:val="24"/>
          <w:szCs w:val="20"/>
          <w:lang w:val="en-US"/>
        </w:rPr>
      </w:pPr>
    </w:p>
    <w:p w14:paraId="65F52BD4" w14:textId="77777777" w:rsidR="005A18CB" w:rsidRDefault="005A18CB" w:rsidP="00A66E51">
      <w:pPr>
        <w:rPr>
          <w:b w:val="0"/>
          <w:bCs/>
          <w:sz w:val="24"/>
          <w:szCs w:val="20"/>
          <w:lang w:val="en-US"/>
        </w:rPr>
      </w:pPr>
    </w:p>
    <w:p w14:paraId="3E7EFBF0" w14:textId="77777777" w:rsidR="005A18CB" w:rsidRDefault="005A18CB" w:rsidP="00A66E51">
      <w:pPr>
        <w:rPr>
          <w:b w:val="0"/>
          <w:bCs/>
          <w:sz w:val="24"/>
          <w:szCs w:val="20"/>
          <w:lang w:val="en-US"/>
        </w:rPr>
      </w:pPr>
    </w:p>
    <w:p w14:paraId="4DAD026D" w14:textId="77777777" w:rsidR="005A18CB" w:rsidRDefault="005A18CB" w:rsidP="00A66E51">
      <w:pPr>
        <w:rPr>
          <w:b w:val="0"/>
          <w:bCs/>
          <w:sz w:val="24"/>
          <w:szCs w:val="20"/>
          <w:lang w:val="en-US"/>
        </w:rPr>
      </w:pPr>
    </w:p>
    <w:p w14:paraId="7F63FAF5" w14:textId="77777777" w:rsidR="005A18CB" w:rsidRDefault="005A18CB" w:rsidP="00A66E51">
      <w:pPr>
        <w:rPr>
          <w:b w:val="0"/>
          <w:bCs/>
          <w:sz w:val="24"/>
          <w:szCs w:val="20"/>
          <w:lang w:val="en-US"/>
        </w:rPr>
      </w:pPr>
    </w:p>
    <w:p w14:paraId="3A4DFD4C" w14:textId="77777777" w:rsidR="005A18CB" w:rsidRDefault="005A18CB" w:rsidP="00A66E51">
      <w:pPr>
        <w:rPr>
          <w:b w:val="0"/>
          <w:bCs/>
          <w:sz w:val="24"/>
          <w:szCs w:val="20"/>
          <w:lang w:val="en-US"/>
        </w:rPr>
      </w:pPr>
    </w:p>
    <w:p w14:paraId="1BD872DF" w14:textId="0007AE6E" w:rsidR="00A37B02" w:rsidRDefault="00A37B02" w:rsidP="00A66E51">
      <w:pPr>
        <w:rPr>
          <w:b w:val="0"/>
          <w:bCs/>
          <w:sz w:val="24"/>
          <w:szCs w:val="20"/>
          <w:lang w:val="en-US"/>
        </w:rPr>
      </w:pPr>
      <w:r>
        <w:rPr>
          <w:b w:val="0"/>
          <w:bCs/>
          <w:sz w:val="24"/>
          <w:szCs w:val="20"/>
          <w:lang w:val="en-US"/>
        </w:rPr>
        <w:t xml:space="preserve">Jade: </w:t>
      </w:r>
    </w:p>
    <w:p w14:paraId="165D2C45" w14:textId="31CF80DF" w:rsidR="00A37B02" w:rsidRDefault="00A37B02" w:rsidP="00A66E51">
      <w:pPr>
        <w:rPr>
          <w:b w:val="0"/>
          <w:bCs/>
          <w:sz w:val="24"/>
          <w:szCs w:val="20"/>
          <w:lang w:val="en-US"/>
        </w:rPr>
      </w:pPr>
      <w:r>
        <w:rPr>
          <w:b w:val="0"/>
          <w:bCs/>
          <w:sz w:val="24"/>
          <w:szCs w:val="20"/>
          <w:lang w:val="en-US"/>
        </w:rPr>
        <w:t xml:space="preserve">The activity diagram to manage ad (post new one, modify an old one, </w:t>
      </w:r>
      <w:proofErr w:type="spellStart"/>
      <w:r>
        <w:rPr>
          <w:b w:val="0"/>
          <w:bCs/>
          <w:sz w:val="24"/>
          <w:szCs w:val="20"/>
          <w:lang w:val="en-US"/>
        </w:rPr>
        <w:t>etc</w:t>
      </w:r>
      <w:proofErr w:type="spellEnd"/>
      <w:r>
        <w:rPr>
          <w:b w:val="0"/>
          <w:bCs/>
          <w:sz w:val="24"/>
          <w:szCs w:val="20"/>
          <w:lang w:val="en-US"/>
        </w:rPr>
        <w:t>)</w:t>
      </w:r>
    </w:p>
    <w:p w14:paraId="38B937AD" w14:textId="3499C6DC" w:rsidR="00A37B02" w:rsidRPr="0028317C" w:rsidRDefault="00A37B02" w:rsidP="00A66E51">
      <w:pPr>
        <w:rPr>
          <w:b w:val="0"/>
          <w:bCs/>
          <w:sz w:val="22"/>
          <w:szCs w:val="18"/>
          <w:lang w:val="en-US"/>
        </w:rPr>
      </w:pPr>
      <w:r>
        <w:rPr>
          <w:noProof/>
          <w:lang w:val="en-US"/>
        </w:rPr>
        <w:drawing>
          <wp:inline distT="0" distB="0" distL="0" distR="0" wp14:anchorId="0A6EB127" wp14:editId="538EE6BB">
            <wp:extent cx="5905500" cy="7543800"/>
            <wp:effectExtent l="0" t="0" r="0" b="0"/>
            <wp:docPr id="2064928410" name="Image 1" descr="Une image contenant capture d’écran, 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28410" name="Image 1" descr="Une image contenant capture d’écran, art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6BEF" w14:textId="77777777" w:rsidR="0062110C" w:rsidRPr="00A66E51" w:rsidRDefault="0062110C" w:rsidP="00A66E51">
      <w:pPr>
        <w:rPr>
          <w:lang w:val="en-US"/>
        </w:rPr>
      </w:pPr>
    </w:p>
    <w:p w14:paraId="2026E40B" w14:textId="354AE198" w:rsidR="00C1431E" w:rsidRDefault="00C1431E" w:rsidP="00C1431E">
      <w:pPr>
        <w:pStyle w:val="Titre2"/>
      </w:pPr>
      <w:bookmarkStart w:id="6" w:name="_Toc153494148"/>
      <w:proofErr w:type="spellStart"/>
      <w:r>
        <w:lastRenderedPageBreak/>
        <w:t>Sequence</w:t>
      </w:r>
      <w:proofErr w:type="spellEnd"/>
      <w:r>
        <w:t xml:space="preserve"> </w:t>
      </w:r>
      <w:r w:rsidR="00AC077F">
        <w:t>Diagram</w:t>
      </w:r>
      <w:bookmarkEnd w:id="6"/>
    </w:p>
    <w:p w14:paraId="3CAC3B34" w14:textId="79B8A06C" w:rsidR="00AC077F" w:rsidRPr="00AC077F" w:rsidRDefault="00AC077F" w:rsidP="00AC077F"/>
    <w:p w14:paraId="08AD1FFB" w14:textId="77777777" w:rsidR="00A66E51" w:rsidRDefault="00A66E51" w:rsidP="00A66E51"/>
    <w:p w14:paraId="3620406E" w14:textId="77777777" w:rsidR="00A66E51" w:rsidRDefault="00A66E51" w:rsidP="00A66E51"/>
    <w:p w14:paraId="5A1B5826" w14:textId="77777777" w:rsidR="00A66E51" w:rsidRDefault="00A66E51" w:rsidP="00A66E51"/>
    <w:p w14:paraId="4B164A0A" w14:textId="77777777" w:rsidR="00A66E51" w:rsidRDefault="00A66E51" w:rsidP="00A66E51"/>
    <w:p w14:paraId="33003C59" w14:textId="77777777" w:rsidR="00A66E51" w:rsidRDefault="00A66E51" w:rsidP="00A66E51"/>
    <w:p w14:paraId="534BA8FB" w14:textId="77777777" w:rsidR="00A66E51" w:rsidRDefault="00A66E51" w:rsidP="00A66E51"/>
    <w:p w14:paraId="16223C55" w14:textId="77777777" w:rsidR="00A66E51" w:rsidRDefault="00A66E51" w:rsidP="00A66E51"/>
    <w:p w14:paraId="28CE5692" w14:textId="77777777" w:rsidR="00A66E51" w:rsidRDefault="00A66E51" w:rsidP="00A66E51"/>
    <w:p w14:paraId="27B9A37B" w14:textId="77777777" w:rsidR="00A66E51" w:rsidRDefault="00A66E51" w:rsidP="00A66E51"/>
    <w:p w14:paraId="409AF32D" w14:textId="77777777" w:rsidR="005A18CB" w:rsidRDefault="005A18CB" w:rsidP="00A66E51"/>
    <w:p w14:paraId="47619422" w14:textId="77777777" w:rsidR="005A18CB" w:rsidRDefault="005A18CB" w:rsidP="00A66E51"/>
    <w:p w14:paraId="1CB9A3BA" w14:textId="77777777" w:rsidR="005A18CB" w:rsidRDefault="005A18CB" w:rsidP="00A66E51"/>
    <w:p w14:paraId="35FB2870" w14:textId="77777777" w:rsidR="005A18CB" w:rsidRDefault="005A18CB" w:rsidP="00A66E51"/>
    <w:p w14:paraId="018030A9" w14:textId="77777777" w:rsidR="005A18CB" w:rsidRDefault="005A18CB" w:rsidP="00A66E51"/>
    <w:p w14:paraId="3BADB511" w14:textId="77777777" w:rsidR="005A18CB" w:rsidRDefault="005A18CB" w:rsidP="00A66E51"/>
    <w:p w14:paraId="5EF718C7" w14:textId="77777777" w:rsidR="005A18CB" w:rsidRDefault="005A18CB" w:rsidP="00A66E51"/>
    <w:p w14:paraId="339AC09C" w14:textId="77777777" w:rsidR="005A18CB" w:rsidRDefault="005A18CB" w:rsidP="00A66E51"/>
    <w:p w14:paraId="5CEF7C35" w14:textId="77777777" w:rsidR="005A18CB" w:rsidRDefault="005A18CB" w:rsidP="00A66E51"/>
    <w:p w14:paraId="5506665A" w14:textId="77777777" w:rsidR="005A18CB" w:rsidRDefault="005A18CB" w:rsidP="00A66E51"/>
    <w:p w14:paraId="72FB5FBB" w14:textId="77777777" w:rsidR="005A18CB" w:rsidRDefault="005A18CB" w:rsidP="00A66E51"/>
    <w:p w14:paraId="4B136FD8" w14:textId="77777777" w:rsidR="005A18CB" w:rsidRDefault="005A18CB" w:rsidP="00A66E51"/>
    <w:p w14:paraId="4D86C1CF" w14:textId="77777777" w:rsidR="005A18CB" w:rsidRDefault="005A18CB" w:rsidP="00A66E51"/>
    <w:p w14:paraId="598224DC" w14:textId="77777777" w:rsidR="005A18CB" w:rsidRDefault="005A18CB" w:rsidP="00A66E51"/>
    <w:p w14:paraId="03882E1F" w14:textId="77777777" w:rsidR="005A18CB" w:rsidRDefault="005A18CB" w:rsidP="00A66E51"/>
    <w:p w14:paraId="270BE774" w14:textId="77777777" w:rsidR="005A18CB" w:rsidRDefault="005A18CB" w:rsidP="00A66E51"/>
    <w:p w14:paraId="38D3EAE5" w14:textId="77777777" w:rsidR="005A18CB" w:rsidRDefault="005A18CB" w:rsidP="00A66E51"/>
    <w:p w14:paraId="250A8E52" w14:textId="77777777" w:rsidR="005A18CB" w:rsidRDefault="005A18CB" w:rsidP="00A66E51"/>
    <w:p w14:paraId="7CA454AE" w14:textId="77777777" w:rsidR="005A18CB" w:rsidRDefault="005A18CB" w:rsidP="00A66E51"/>
    <w:p w14:paraId="1F055C73" w14:textId="77777777" w:rsidR="005A18CB" w:rsidRDefault="005A18CB" w:rsidP="00A66E51"/>
    <w:p w14:paraId="5B4C75E1" w14:textId="77777777" w:rsidR="005A18CB" w:rsidRDefault="005A18CB" w:rsidP="00A66E51"/>
    <w:p w14:paraId="5105290C" w14:textId="77777777" w:rsidR="005A18CB" w:rsidRDefault="005A18CB" w:rsidP="00A66E51"/>
    <w:p w14:paraId="2331291A" w14:textId="77777777" w:rsidR="005A18CB" w:rsidRDefault="005A18CB" w:rsidP="00A66E51"/>
    <w:p w14:paraId="6CB3A0BD" w14:textId="77777777" w:rsidR="005A18CB" w:rsidRDefault="005A18CB" w:rsidP="00A66E51"/>
    <w:p w14:paraId="6DAB6650" w14:textId="77777777" w:rsidR="005A18CB" w:rsidRDefault="005A18CB" w:rsidP="00A66E51"/>
    <w:p w14:paraId="67A5AC84" w14:textId="77777777" w:rsidR="005A18CB" w:rsidRDefault="005A18CB" w:rsidP="00A66E51"/>
    <w:p w14:paraId="55C1C679" w14:textId="77777777" w:rsidR="005A18CB" w:rsidRDefault="005A18CB" w:rsidP="00A66E51"/>
    <w:p w14:paraId="42B26A6B" w14:textId="77777777" w:rsidR="0028317C" w:rsidRDefault="0028317C" w:rsidP="00A66E51"/>
    <w:p w14:paraId="6C3B7842" w14:textId="77777777" w:rsidR="0028317C" w:rsidRDefault="0028317C" w:rsidP="00A66E51"/>
    <w:p w14:paraId="7396DCBF" w14:textId="51A97006" w:rsidR="00A66E51" w:rsidRPr="00A66E51" w:rsidRDefault="00A66E51" w:rsidP="00A66E51">
      <w:r>
        <w:t>Raphaël :</w:t>
      </w:r>
    </w:p>
    <w:p w14:paraId="7F3B5DE0" w14:textId="272D27FD" w:rsidR="0087605E" w:rsidRDefault="00F022D4" w:rsidP="00AB02A7">
      <w:pPr>
        <w:spacing w:after="200"/>
      </w:pPr>
      <w:r>
        <w:rPr>
          <w:noProof/>
        </w:rPr>
        <w:lastRenderedPageBreak/>
        <w:drawing>
          <wp:inline distT="0" distB="0" distL="0" distR="0" wp14:anchorId="582D632A" wp14:editId="25ED99AC">
            <wp:extent cx="6367145" cy="8322945"/>
            <wp:effectExtent l="0" t="0" r="0" b="1905"/>
            <wp:docPr id="17763460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145" cy="832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F6F9" w14:textId="3136F207" w:rsidR="00972706" w:rsidRPr="0028317C" w:rsidRDefault="0028317C" w:rsidP="00AB02A7">
      <w:pPr>
        <w:spacing w:after="200"/>
        <w:rPr>
          <w:b w:val="0"/>
          <w:bCs/>
          <w:sz w:val="24"/>
          <w:szCs w:val="20"/>
          <w:lang w:val="en-US"/>
        </w:rPr>
      </w:pPr>
      <w:r w:rsidRPr="0028317C">
        <w:rPr>
          <w:b w:val="0"/>
          <w:bCs/>
          <w:sz w:val="24"/>
          <w:szCs w:val="20"/>
          <w:lang w:val="en-US"/>
        </w:rPr>
        <w:t xml:space="preserve">The sequence diagram provides a detailed interaction flow within a rental agency website, depicting the process from a user searching for a property to either booking a property or submitting a property </w:t>
      </w:r>
      <w:r w:rsidRPr="0028317C">
        <w:rPr>
          <w:b w:val="0"/>
          <w:bCs/>
          <w:sz w:val="24"/>
          <w:szCs w:val="20"/>
          <w:lang w:val="en-US"/>
        </w:rPr>
        <w:lastRenderedPageBreak/>
        <w:t>ad, including steps for authentication, payment, and database interactions, with different pathways based on user roles and property availability.</w:t>
      </w:r>
    </w:p>
    <w:p w14:paraId="73E079BE" w14:textId="77777777" w:rsidR="0028317C" w:rsidRPr="0028317C" w:rsidRDefault="0028317C" w:rsidP="00AB02A7">
      <w:pPr>
        <w:spacing w:after="200"/>
        <w:rPr>
          <w:lang w:val="en-US"/>
        </w:rPr>
      </w:pPr>
    </w:p>
    <w:p w14:paraId="18804922" w14:textId="77777777" w:rsidR="0028317C" w:rsidRPr="0028317C" w:rsidRDefault="0028317C" w:rsidP="00AB02A7">
      <w:pPr>
        <w:spacing w:after="200"/>
        <w:rPr>
          <w:lang w:val="en-US"/>
        </w:rPr>
      </w:pPr>
    </w:p>
    <w:p w14:paraId="09A7538C" w14:textId="04ADE50E" w:rsidR="00972706" w:rsidRDefault="00771521" w:rsidP="00AB02A7">
      <w:pPr>
        <w:spacing w:after="200"/>
      </w:pPr>
      <w:r>
        <w:t>Zoé :</w:t>
      </w:r>
    </w:p>
    <w:p w14:paraId="09C381BD" w14:textId="155D24D9" w:rsidR="00771521" w:rsidRDefault="00771521" w:rsidP="00AB02A7">
      <w:pPr>
        <w:spacing w:after="200"/>
      </w:pPr>
    </w:p>
    <w:p w14:paraId="16210029" w14:textId="25EA5CF7" w:rsidR="00E45A96" w:rsidRDefault="00E45A96" w:rsidP="00AB02A7">
      <w:pPr>
        <w:spacing w:after="200"/>
      </w:pPr>
      <w:r w:rsidRPr="00E45A96">
        <w:rPr>
          <w:noProof/>
        </w:rPr>
        <w:drawing>
          <wp:inline distT="0" distB="0" distL="0" distR="0" wp14:anchorId="2AFD2FDF" wp14:editId="4E224412">
            <wp:extent cx="6127011" cy="6317527"/>
            <wp:effectExtent l="0" t="0" r="7620" b="7620"/>
            <wp:docPr id="594956675" name="Image 1" descr="Une image contenant texte, capture d’écran, Parallèl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56675" name="Image 1" descr="Une image contenant texte, capture d’écran, Parallèle, lign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7011" cy="6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45E8" w14:textId="77777777" w:rsidR="00E45A96" w:rsidRDefault="00E45A96" w:rsidP="00AB02A7">
      <w:pPr>
        <w:spacing w:after="200"/>
      </w:pPr>
    </w:p>
    <w:p w14:paraId="3E18A443" w14:textId="027D7112" w:rsidR="00E45A96" w:rsidRDefault="00E45A96" w:rsidP="00AB02A7">
      <w:pPr>
        <w:spacing w:after="200"/>
      </w:pPr>
      <w:r>
        <w:lastRenderedPageBreak/>
        <w:t>Jade :</w:t>
      </w:r>
    </w:p>
    <w:p w14:paraId="195AEAA1" w14:textId="01A801C5" w:rsidR="00E45A96" w:rsidRPr="00D70D02" w:rsidRDefault="00E45A96" w:rsidP="00AB02A7">
      <w:pPr>
        <w:spacing w:after="200"/>
      </w:pPr>
      <w:r w:rsidRPr="00E45A96">
        <w:rPr>
          <w:noProof/>
        </w:rPr>
        <w:drawing>
          <wp:inline distT="0" distB="0" distL="0" distR="0" wp14:anchorId="2558A149" wp14:editId="125D5A2F">
            <wp:extent cx="6371590" cy="5534660"/>
            <wp:effectExtent l="0" t="0" r="0" b="8890"/>
            <wp:docPr id="1575247024" name="Image 1" descr="Une image contenant texte, capture d’écran, Parallè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47024" name="Image 1" descr="Une image contenant texte, capture d’écran, Parallèle, diagramm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A96" w:rsidRPr="00D70D02" w:rsidSect="00AB02A7">
      <w:headerReference w:type="default" r:id="rId24"/>
      <w:footerReference w:type="default" r:id="rId25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6377B" w14:textId="77777777" w:rsidR="00AC6797" w:rsidRDefault="00AC6797">
      <w:r>
        <w:separator/>
      </w:r>
    </w:p>
    <w:p w14:paraId="703B2C4B" w14:textId="77777777" w:rsidR="00AC6797" w:rsidRDefault="00AC6797"/>
  </w:endnote>
  <w:endnote w:type="continuationSeparator" w:id="0">
    <w:p w14:paraId="2AEC44FB" w14:textId="77777777" w:rsidR="00AC6797" w:rsidRDefault="00AC6797">
      <w:r>
        <w:continuationSeparator/>
      </w:r>
    </w:p>
    <w:p w14:paraId="451F1E5C" w14:textId="77777777" w:rsidR="00AC6797" w:rsidRDefault="00AC679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A9C57A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1809DB40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21E06" w14:textId="77777777" w:rsidR="00AC6797" w:rsidRDefault="00AC6797">
      <w:r>
        <w:separator/>
      </w:r>
    </w:p>
    <w:p w14:paraId="6406AC76" w14:textId="77777777" w:rsidR="00AC6797" w:rsidRDefault="00AC6797"/>
  </w:footnote>
  <w:footnote w:type="continuationSeparator" w:id="0">
    <w:p w14:paraId="4A012A65" w14:textId="77777777" w:rsidR="00AC6797" w:rsidRDefault="00AC6797">
      <w:r>
        <w:continuationSeparator/>
      </w:r>
    </w:p>
    <w:p w14:paraId="29C45336" w14:textId="77777777" w:rsidR="00AC6797" w:rsidRDefault="00AC679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C4D3A51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DC43C62" w14:textId="77777777" w:rsidR="00D077E9" w:rsidRDefault="00D077E9">
          <w:pPr>
            <w:pStyle w:val="En-tte"/>
          </w:pPr>
        </w:p>
      </w:tc>
    </w:tr>
  </w:tbl>
  <w:p w14:paraId="79C31089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300BAE"/>
    <w:multiLevelType w:val="hybridMultilevel"/>
    <w:tmpl w:val="AE1CEAA8"/>
    <w:lvl w:ilvl="0" w:tplc="D19E507A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2970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C05"/>
    <w:rsid w:val="0002482E"/>
    <w:rsid w:val="00050324"/>
    <w:rsid w:val="0009280C"/>
    <w:rsid w:val="000A0150"/>
    <w:rsid w:val="000E63C9"/>
    <w:rsid w:val="001024A2"/>
    <w:rsid w:val="00130E9D"/>
    <w:rsid w:val="00150A6D"/>
    <w:rsid w:val="00185B35"/>
    <w:rsid w:val="001F2BC8"/>
    <w:rsid w:val="001F5F6B"/>
    <w:rsid w:val="00211829"/>
    <w:rsid w:val="00243EBC"/>
    <w:rsid w:val="00246A35"/>
    <w:rsid w:val="00270C80"/>
    <w:rsid w:val="0028317C"/>
    <w:rsid w:val="00284348"/>
    <w:rsid w:val="002E478A"/>
    <w:rsid w:val="002F51F5"/>
    <w:rsid w:val="00312137"/>
    <w:rsid w:val="003263EC"/>
    <w:rsid w:val="00330359"/>
    <w:rsid w:val="0033762F"/>
    <w:rsid w:val="0035189E"/>
    <w:rsid w:val="00360494"/>
    <w:rsid w:val="00366C7E"/>
    <w:rsid w:val="00384EA3"/>
    <w:rsid w:val="003A39A1"/>
    <w:rsid w:val="003C2191"/>
    <w:rsid w:val="003D3863"/>
    <w:rsid w:val="004110DE"/>
    <w:rsid w:val="0044085A"/>
    <w:rsid w:val="00466A80"/>
    <w:rsid w:val="004B21A5"/>
    <w:rsid w:val="005037F0"/>
    <w:rsid w:val="00516A86"/>
    <w:rsid w:val="005275F6"/>
    <w:rsid w:val="00532541"/>
    <w:rsid w:val="00572102"/>
    <w:rsid w:val="005A152B"/>
    <w:rsid w:val="005A18CB"/>
    <w:rsid w:val="005F1BB0"/>
    <w:rsid w:val="0062110C"/>
    <w:rsid w:val="00656C4D"/>
    <w:rsid w:val="006B6516"/>
    <w:rsid w:val="006E5716"/>
    <w:rsid w:val="007302B3"/>
    <w:rsid w:val="00730733"/>
    <w:rsid w:val="00730E3A"/>
    <w:rsid w:val="00736AAF"/>
    <w:rsid w:val="00753726"/>
    <w:rsid w:val="007626BC"/>
    <w:rsid w:val="00765B2A"/>
    <w:rsid w:val="00771521"/>
    <w:rsid w:val="00783A34"/>
    <w:rsid w:val="007B4E74"/>
    <w:rsid w:val="007C6B52"/>
    <w:rsid w:val="007D16C5"/>
    <w:rsid w:val="00862FE4"/>
    <w:rsid w:val="0086389A"/>
    <w:rsid w:val="0087605E"/>
    <w:rsid w:val="008B1FEE"/>
    <w:rsid w:val="008C2DEB"/>
    <w:rsid w:val="00903C32"/>
    <w:rsid w:val="00907E2D"/>
    <w:rsid w:val="0091275B"/>
    <w:rsid w:val="00916B16"/>
    <w:rsid w:val="009173B9"/>
    <w:rsid w:val="0093335D"/>
    <w:rsid w:val="0093613E"/>
    <w:rsid w:val="00943026"/>
    <w:rsid w:val="00966B81"/>
    <w:rsid w:val="00972706"/>
    <w:rsid w:val="009C376C"/>
    <w:rsid w:val="009C7720"/>
    <w:rsid w:val="00A23AFA"/>
    <w:rsid w:val="00A31B3E"/>
    <w:rsid w:val="00A37B02"/>
    <w:rsid w:val="00A52458"/>
    <w:rsid w:val="00A532F3"/>
    <w:rsid w:val="00A60C05"/>
    <w:rsid w:val="00A61747"/>
    <w:rsid w:val="00A66E51"/>
    <w:rsid w:val="00A8489E"/>
    <w:rsid w:val="00AB02A7"/>
    <w:rsid w:val="00AC077F"/>
    <w:rsid w:val="00AC29F3"/>
    <w:rsid w:val="00AC6797"/>
    <w:rsid w:val="00AE05D7"/>
    <w:rsid w:val="00AE0DFC"/>
    <w:rsid w:val="00AF3BC5"/>
    <w:rsid w:val="00B231E5"/>
    <w:rsid w:val="00C02B87"/>
    <w:rsid w:val="00C1431E"/>
    <w:rsid w:val="00C4086D"/>
    <w:rsid w:val="00CA1896"/>
    <w:rsid w:val="00CB5B28"/>
    <w:rsid w:val="00CC6705"/>
    <w:rsid w:val="00CD5C8E"/>
    <w:rsid w:val="00CF5371"/>
    <w:rsid w:val="00D0323A"/>
    <w:rsid w:val="00D0559F"/>
    <w:rsid w:val="00D077E9"/>
    <w:rsid w:val="00D42CB7"/>
    <w:rsid w:val="00D51EDC"/>
    <w:rsid w:val="00D5413D"/>
    <w:rsid w:val="00D570A9"/>
    <w:rsid w:val="00D70D02"/>
    <w:rsid w:val="00D770C7"/>
    <w:rsid w:val="00D86945"/>
    <w:rsid w:val="00D90290"/>
    <w:rsid w:val="00DD152F"/>
    <w:rsid w:val="00DE213F"/>
    <w:rsid w:val="00DE69BB"/>
    <w:rsid w:val="00DF027C"/>
    <w:rsid w:val="00E00A32"/>
    <w:rsid w:val="00E16849"/>
    <w:rsid w:val="00E22ACD"/>
    <w:rsid w:val="00E45A96"/>
    <w:rsid w:val="00E620B0"/>
    <w:rsid w:val="00E81B40"/>
    <w:rsid w:val="00EF555B"/>
    <w:rsid w:val="00F022D4"/>
    <w:rsid w:val="00F027BB"/>
    <w:rsid w:val="00F11DCF"/>
    <w:rsid w:val="00F162EA"/>
    <w:rsid w:val="00F22326"/>
    <w:rsid w:val="00F52D27"/>
    <w:rsid w:val="00F83527"/>
    <w:rsid w:val="00FB26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52B6C8"/>
  <w15:docId w15:val="{6A7B3869-8E1E-4392-80D2-FC9ECFE48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agraphedeliste">
    <w:name w:val="List Paragraph"/>
    <w:basedOn w:val="Normal"/>
    <w:uiPriority w:val="34"/>
    <w:unhideWhenUsed/>
    <w:qFormat/>
    <w:rsid w:val="00C1431E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C1431E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C1431E"/>
    <w:pPr>
      <w:spacing w:after="100"/>
      <w:ind w:left="280"/>
    </w:pPr>
  </w:style>
  <w:style w:type="character" w:styleId="Lienhypertexte">
    <w:name w:val="Hyperlink"/>
    <w:basedOn w:val="Policepardfaut"/>
    <w:uiPriority w:val="99"/>
    <w:unhideWhenUsed/>
    <w:rsid w:val="00C1431E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lort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367206D03A42F9B433F39FADD27A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006774-A20C-436A-988C-DF06A3B0348D}"/>
      </w:docPartPr>
      <w:docPartBody>
        <w:p w:rsidR="005E710A" w:rsidRDefault="00000000">
          <w:pPr>
            <w:pStyle w:val="6F367206D03A42F9B433F39FADD27A51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décembre 7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85D206EC37F349CBBB982A63CE36DB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EE4D7C-0FF9-4BD7-A964-54650260572D}"/>
      </w:docPartPr>
      <w:docPartBody>
        <w:p w:rsidR="005E710A" w:rsidRDefault="00000000">
          <w:pPr>
            <w:pStyle w:val="85D206EC37F349CBBB982A63CE36DBCE"/>
          </w:pPr>
          <w:r>
            <w:rPr>
              <w:lang w:bidi="fr-FR"/>
            </w:rPr>
            <w:t>NOM DE LA SOCIÉTÉ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3AD"/>
    <w:rsid w:val="00100956"/>
    <w:rsid w:val="00211468"/>
    <w:rsid w:val="00455376"/>
    <w:rsid w:val="0049023E"/>
    <w:rsid w:val="00564850"/>
    <w:rsid w:val="005E710A"/>
    <w:rsid w:val="0078556B"/>
    <w:rsid w:val="0089580F"/>
    <w:rsid w:val="009F3C99"/>
    <w:rsid w:val="00A8363F"/>
    <w:rsid w:val="00B01E7E"/>
    <w:rsid w:val="00C263AD"/>
    <w:rsid w:val="00D25445"/>
    <w:rsid w:val="00F62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paragraph" w:customStyle="1" w:styleId="6F367206D03A42F9B433F39FADD27A51">
    <w:name w:val="6F367206D03A42F9B433F39FADD27A51"/>
  </w:style>
  <w:style w:type="paragraph" w:customStyle="1" w:styleId="85D206EC37F349CBBB982A63CE36DBCE">
    <w:name w:val="85D206EC37F349CBBB982A63CE36DB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47792-DC8A-43AA-BB74-2DF674822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</Template>
  <TotalTime>125</TotalTime>
  <Pages>15</Pages>
  <Words>424</Words>
  <Characters>2332</Characters>
  <Application>Microsoft Office Word</Application>
  <DocSecurity>0</DocSecurity>
  <Lines>19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zozo lemaigat</dc:creator>
  <cp:keywords/>
  <cp:lastModifiedBy>Raphael COMPAGNON</cp:lastModifiedBy>
  <cp:revision>20</cp:revision>
  <cp:lastPrinted>2006-08-01T17:47:00Z</cp:lastPrinted>
  <dcterms:created xsi:type="dcterms:W3CDTF">2023-12-07T12:10:00Z</dcterms:created>
  <dcterms:modified xsi:type="dcterms:W3CDTF">2023-12-14T23:57:00Z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