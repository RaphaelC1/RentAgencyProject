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Rental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Agency </w:t>
                                  </w: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Diagrams</w:t>
                                  </w:r>
                                  <w:proofErr w:type="spellEnd"/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466A80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6AB9242A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466A80">
                  <w:rPr>
                    <w:rStyle w:val="Sous-titreCar"/>
                    <w:noProof/>
                    <w:lang w:bidi="fr-FR"/>
                  </w:rPr>
                  <w:t>décembre 14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proofErr w:type="gramStart"/>
                <w:r w:rsidR="00A60C05" w:rsidRPr="00A60C05">
                  <w:rPr>
                    <w:lang w:val="en-US"/>
                  </w:rPr>
                  <w:t>by :</w:t>
                </w:r>
                <w:proofErr w:type="gramEnd"/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0E6C89FE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proofErr w:type="gramStart"/>
      <w:r>
        <w:rPr>
          <w:lang w:val="en-US"/>
        </w:rPr>
        <w:t>Raphaël :</w:t>
      </w:r>
      <w:proofErr w:type="gramEnd"/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3B62806A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proofErr w:type="gramStart"/>
      <w:r w:rsidR="00466A80">
        <w:rPr>
          <w:lang w:val="en-US"/>
        </w:rPr>
        <w:t>diagram :</w:t>
      </w:r>
      <w:proofErr w:type="gramEnd"/>
      <w:r w:rsidR="00466A80">
        <w:rPr>
          <w:lang w:val="en-US"/>
        </w:rPr>
        <w:t xml:space="preserve"> 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7C9E" w14:textId="77777777" w:rsidR="00466A80" w:rsidRDefault="00466A80" w:rsidP="00A66E51">
      <w:pPr>
        <w:rPr>
          <w:lang w:val="en-US"/>
        </w:rPr>
      </w:pPr>
    </w:p>
    <w:p w14:paraId="7B883BCC" w14:textId="77777777" w:rsidR="00466A80" w:rsidRPr="00A66E51" w:rsidRDefault="00466A80" w:rsidP="00A66E51">
      <w:pPr>
        <w:rPr>
          <w:lang w:val="en-US"/>
        </w:rPr>
      </w:pP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0E5D95A2" w14:textId="77777777" w:rsidR="00466A80" w:rsidRPr="00466A80" w:rsidRDefault="00466A80" w:rsidP="00466A80">
      <w:pPr>
        <w:rPr>
          <w:lang w:val="en-US"/>
        </w:rPr>
      </w:pPr>
    </w:p>
    <w:p w14:paraId="71EE3DCE" w14:textId="77777777" w:rsidR="006B6516" w:rsidRDefault="006B6516" w:rsidP="006B6516">
      <w:pPr>
        <w:rPr>
          <w:lang w:val="en-US"/>
        </w:rPr>
      </w:pPr>
    </w:p>
    <w:p w14:paraId="546C1931" w14:textId="77777777" w:rsidR="006B6516" w:rsidRDefault="006B6516" w:rsidP="006B6516">
      <w:pPr>
        <w:rPr>
          <w:lang w:val="en-US"/>
        </w:rPr>
      </w:pPr>
    </w:p>
    <w:p w14:paraId="32828BCF" w14:textId="77777777" w:rsidR="006B6516" w:rsidRDefault="006B6516" w:rsidP="006B6516">
      <w:pPr>
        <w:rPr>
          <w:lang w:val="en-US"/>
        </w:rPr>
      </w:pPr>
    </w:p>
    <w:p w14:paraId="36C14AA6" w14:textId="77777777" w:rsidR="006B6516" w:rsidRDefault="006B6516" w:rsidP="006B6516">
      <w:pPr>
        <w:rPr>
          <w:lang w:val="en-US"/>
        </w:rPr>
      </w:pP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79AB9187" w14:textId="2B788F81" w:rsidR="00E45A96" w:rsidRDefault="00E45A96" w:rsidP="00972706">
      <w:pPr>
        <w:rPr>
          <w:lang w:val="en-US"/>
        </w:rPr>
      </w:pPr>
      <w:r w:rsidRPr="00E45A96">
        <w:rPr>
          <w:noProof/>
          <w:lang w:val="en-US"/>
        </w:rPr>
        <w:drawing>
          <wp:inline distT="0" distB="0" distL="0" distR="0" wp14:anchorId="4B26017C" wp14:editId="205B7E23">
            <wp:extent cx="6371590" cy="4297680"/>
            <wp:effectExtent l="0" t="0" r="0" b="7620"/>
            <wp:docPr id="1821218680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8680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211" w14:textId="41348AFD" w:rsidR="00E45A96" w:rsidRDefault="00E45A96" w:rsidP="00972706">
      <w:pPr>
        <w:rPr>
          <w:lang w:val="en-US"/>
        </w:rPr>
      </w:pPr>
      <w:r>
        <w:rPr>
          <w:lang w:val="en-US"/>
        </w:rPr>
        <w:t>Jade: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lastRenderedPageBreak/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7C7E1003" w14:textId="68BBA8B7" w:rsidR="00A66E51" w:rsidRDefault="00C1431E" w:rsidP="00E45A96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</w:t>
      </w:r>
      <w:bookmarkEnd w:id="3"/>
      <w:r w:rsidR="00E45A96">
        <w:rPr>
          <w:lang w:val="en-US"/>
        </w:rPr>
        <w:t>m</w:t>
      </w: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E40B" w14:textId="354AE198" w:rsidR="00C1431E" w:rsidRDefault="00C1431E" w:rsidP="00C1431E">
      <w:pPr>
        <w:pStyle w:val="Titre2"/>
      </w:pPr>
      <w:bookmarkStart w:id="4" w:name="_Toc152857997"/>
      <w:proofErr w:type="spellStart"/>
      <w:r>
        <w:t>Sequence</w:t>
      </w:r>
      <w:proofErr w:type="spellEnd"/>
      <w:r>
        <w:t xml:space="preserve"> </w:t>
      </w:r>
      <w:bookmarkEnd w:id="4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272D27FD" w:rsidR="0087605E" w:rsidRDefault="00F022D4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582D632A" wp14:editId="25ED99AC">
            <wp:extent cx="6367145" cy="8322945"/>
            <wp:effectExtent l="0" t="0" r="0" b="1905"/>
            <wp:docPr id="1776346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155D24D9" w:rsidR="00771521" w:rsidRDefault="00771521" w:rsidP="00AB02A7">
      <w:pPr>
        <w:spacing w:after="200"/>
      </w:pPr>
    </w:p>
    <w:p w14:paraId="16210029" w14:textId="25EA5CF7" w:rsidR="00E45A96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AFD2FDF" wp14:editId="4E224412">
            <wp:extent cx="6127011" cy="6317527"/>
            <wp:effectExtent l="0" t="0" r="7620" b="7620"/>
            <wp:docPr id="594956675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75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5E8" w14:textId="77777777" w:rsidR="00E45A96" w:rsidRDefault="00E45A96" w:rsidP="00AB02A7">
      <w:pPr>
        <w:spacing w:after="200"/>
      </w:pPr>
    </w:p>
    <w:p w14:paraId="3E18A443" w14:textId="027D7112" w:rsidR="00E45A96" w:rsidRDefault="00E45A96" w:rsidP="00AB02A7">
      <w:pPr>
        <w:spacing w:after="200"/>
      </w:pPr>
      <w:r>
        <w:t>Jade :</w:t>
      </w:r>
    </w:p>
    <w:p w14:paraId="195AEAA1" w14:textId="01A801C5" w:rsidR="00E45A96" w:rsidRPr="00D70D02" w:rsidRDefault="00E45A96" w:rsidP="00AB02A7">
      <w:pPr>
        <w:spacing w:after="200"/>
      </w:pPr>
      <w:r w:rsidRPr="00E45A96">
        <w:rPr>
          <w:noProof/>
        </w:rPr>
        <w:lastRenderedPageBreak/>
        <w:drawing>
          <wp:inline distT="0" distB="0" distL="0" distR="0" wp14:anchorId="2558A149" wp14:editId="125D5A2F">
            <wp:extent cx="6371590" cy="5534660"/>
            <wp:effectExtent l="0" t="0" r="0" b="8890"/>
            <wp:docPr id="1575247024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024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A96" w:rsidRPr="00D70D02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A8E33" w14:textId="77777777" w:rsidR="003263EC" w:rsidRDefault="003263EC">
      <w:r>
        <w:separator/>
      </w:r>
    </w:p>
    <w:p w14:paraId="3A5E2719" w14:textId="77777777" w:rsidR="003263EC" w:rsidRDefault="003263EC"/>
  </w:endnote>
  <w:endnote w:type="continuationSeparator" w:id="0">
    <w:p w14:paraId="57A15958" w14:textId="77777777" w:rsidR="003263EC" w:rsidRDefault="003263EC">
      <w:r>
        <w:continuationSeparator/>
      </w:r>
    </w:p>
    <w:p w14:paraId="63ED6420" w14:textId="77777777" w:rsidR="003263EC" w:rsidRDefault="003263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46DF4" w14:textId="77777777" w:rsidR="003263EC" w:rsidRDefault="003263EC">
      <w:r>
        <w:separator/>
      </w:r>
    </w:p>
    <w:p w14:paraId="695AEFFF" w14:textId="77777777" w:rsidR="003263EC" w:rsidRDefault="003263EC"/>
  </w:footnote>
  <w:footnote w:type="continuationSeparator" w:id="0">
    <w:p w14:paraId="401D8BE0" w14:textId="77777777" w:rsidR="003263EC" w:rsidRDefault="003263EC">
      <w:r>
        <w:continuationSeparator/>
      </w:r>
    </w:p>
    <w:p w14:paraId="488BF048" w14:textId="77777777" w:rsidR="003263EC" w:rsidRDefault="003263E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024A2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4348"/>
    <w:rsid w:val="002E478A"/>
    <w:rsid w:val="002F51F5"/>
    <w:rsid w:val="00312137"/>
    <w:rsid w:val="003263EC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66A80"/>
    <w:rsid w:val="004B21A5"/>
    <w:rsid w:val="005037F0"/>
    <w:rsid w:val="00516A86"/>
    <w:rsid w:val="005275F6"/>
    <w:rsid w:val="00532541"/>
    <w:rsid w:val="00572102"/>
    <w:rsid w:val="005A152B"/>
    <w:rsid w:val="005F1BB0"/>
    <w:rsid w:val="00656C4D"/>
    <w:rsid w:val="006B6516"/>
    <w:rsid w:val="006E5716"/>
    <w:rsid w:val="007302B3"/>
    <w:rsid w:val="00730733"/>
    <w:rsid w:val="00730E3A"/>
    <w:rsid w:val="00736AAF"/>
    <w:rsid w:val="00765B2A"/>
    <w:rsid w:val="00771521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F3BC5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45A96"/>
    <w:rsid w:val="00E620B0"/>
    <w:rsid w:val="00E81B40"/>
    <w:rsid w:val="00EF555B"/>
    <w:rsid w:val="00F022D4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455376"/>
    <w:rsid w:val="005E710A"/>
    <w:rsid w:val="0089580F"/>
    <w:rsid w:val="009F3C99"/>
    <w:rsid w:val="00A8363F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64</TotalTime>
  <Pages>1</Pages>
  <Words>132</Words>
  <Characters>732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Raphael COMPAGNON</cp:lastModifiedBy>
  <cp:revision>11</cp:revision>
  <cp:lastPrinted>2006-08-01T17:47:00Z</cp:lastPrinted>
  <dcterms:created xsi:type="dcterms:W3CDTF">2023-12-07T12:10:00Z</dcterms:created>
  <dcterms:modified xsi:type="dcterms:W3CDTF">2023-12-14T12:13:00Z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