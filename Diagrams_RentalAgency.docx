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r>
                                    <w:rPr>
                                      <w:lang w:bidi="fr-FR"/>
                                    </w:rPr>
                                    <w:t>Rental Agency Diagrams</w:t>
                                  </w:r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7B7A37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1E089B4F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7B7A37">
                  <w:rPr>
                    <w:rStyle w:val="Sous-titreCar"/>
                    <w:noProof/>
                    <w:lang w:bidi="fr-FR"/>
                  </w:rPr>
                  <w:t>décembre 8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>Created by :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66BEAC97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r>
        <w:rPr>
          <w:lang w:val="en-US"/>
        </w:rPr>
        <w:t>Raphaël :</w:t>
      </w:r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7C78DDC8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r>
        <w:rPr>
          <w:lang w:val="en-US"/>
        </w:rPr>
        <w:t>diagram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59724491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E0B00" wp14:editId="7CDD8633">
            <wp:extent cx="6362700" cy="4396740"/>
            <wp:effectExtent l="0" t="0" r="0" b="3810"/>
            <wp:docPr id="24790174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7DBD4DD6" w14:textId="77777777" w:rsidR="00972706" w:rsidRDefault="00972706" w:rsidP="00972706">
      <w:pPr>
        <w:rPr>
          <w:lang w:val="en-US"/>
        </w:rPr>
      </w:pPr>
    </w:p>
    <w:p w14:paraId="2FB24F00" w14:textId="4CE0CA53" w:rsidR="007B7A37" w:rsidRDefault="007B7A37" w:rsidP="009727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885CAC" wp14:editId="49974FE4">
            <wp:extent cx="6358255" cy="1854200"/>
            <wp:effectExtent l="0" t="0" r="4445" b="0"/>
            <wp:docPr id="18974402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D51C" w14:textId="77777777" w:rsidR="007B7A37" w:rsidRDefault="007B7A37" w:rsidP="00972706">
      <w:pPr>
        <w:rPr>
          <w:lang w:val="en-US"/>
        </w:rPr>
      </w:pPr>
    </w:p>
    <w:p w14:paraId="5F134996" w14:textId="77777777" w:rsidR="007B7A37" w:rsidRDefault="007B7A37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06A83164" w14:textId="5082BD52" w:rsidR="00DE69BB" w:rsidRDefault="00DE69BB" w:rsidP="00972706">
      <w:pPr>
        <w:rPr>
          <w:lang w:val="en-US"/>
        </w:rPr>
      </w:pPr>
      <w:r w:rsidRPr="00DE69BB">
        <w:rPr>
          <w:noProof/>
          <w:lang w:val="en-US"/>
        </w:rPr>
        <w:drawing>
          <wp:inline distT="0" distB="0" distL="0" distR="0" wp14:anchorId="42A5DB8A" wp14:editId="62AC8F91">
            <wp:extent cx="6371590" cy="4053840"/>
            <wp:effectExtent l="0" t="0" r="0" b="3810"/>
            <wp:docPr id="656810482" name="Image 1" descr="Une image contenant texte, capture d’écran, diagramm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0482" name="Image 1" descr="Une image contenant texte, capture d’écran, diagramme, Parallèl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08240A41" w14:textId="77777777" w:rsidR="00C1431E" w:rsidRDefault="00C1431E" w:rsidP="00C1431E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diagram</w:t>
      </w:r>
      <w:bookmarkEnd w:id="3"/>
    </w:p>
    <w:p w14:paraId="3468FE14" w14:textId="77777777" w:rsidR="00A66E51" w:rsidRDefault="00A66E51" w:rsidP="00A66E51">
      <w:pPr>
        <w:rPr>
          <w:lang w:val="en-US"/>
        </w:rPr>
      </w:pPr>
    </w:p>
    <w:p w14:paraId="76E13643" w14:textId="77777777" w:rsidR="00A66E51" w:rsidRDefault="00A66E51" w:rsidP="00A66E51">
      <w:pPr>
        <w:rPr>
          <w:lang w:val="en-US"/>
        </w:rPr>
      </w:pPr>
    </w:p>
    <w:p w14:paraId="2E324E16" w14:textId="77777777" w:rsidR="00A66E51" w:rsidRDefault="00A66E51" w:rsidP="00A66E51">
      <w:pPr>
        <w:rPr>
          <w:lang w:val="en-US"/>
        </w:rPr>
      </w:pPr>
    </w:p>
    <w:p w14:paraId="468D5B31" w14:textId="77777777" w:rsidR="00A66E51" w:rsidRDefault="00A66E51" w:rsidP="00A66E51">
      <w:pPr>
        <w:rPr>
          <w:lang w:val="en-US"/>
        </w:rPr>
      </w:pPr>
    </w:p>
    <w:p w14:paraId="45DA5922" w14:textId="77777777" w:rsidR="00A66E51" w:rsidRDefault="00A66E51" w:rsidP="00A66E51">
      <w:pPr>
        <w:rPr>
          <w:lang w:val="en-US"/>
        </w:rPr>
      </w:pPr>
    </w:p>
    <w:p w14:paraId="7C7E1003" w14:textId="77777777" w:rsidR="00A66E51" w:rsidRDefault="00A66E51" w:rsidP="00A66E51">
      <w:pPr>
        <w:rPr>
          <w:lang w:val="en-US"/>
        </w:rPr>
      </w:pP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P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F374" w14:textId="323FB88F" w:rsidR="00C1431E" w:rsidRDefault="00C1431E" w:rsidP="00C1431E">
      <w:pPr>
        <w:pStyle w:val="Titre2"/>
      </w:pPr>
      <w:bookmarkStart w:id="4" w:name="_Toc152857996"/>
      <w:r>
        <w:t xml:space="preserve">Gantt </w:t>
      </w:r>
      <w:bookmarkEnd w:id="4"/>
      <w:r>
        <w:t>diagram</w:t>
      </w:r>
    </w:p>
    <w:p w14:paraId="2026E40B" w14:textId="354AE198" w:rsidR="00C1431E" w:rsidRDefault="00C1431E" w:rsidP="00C1431E">
      <w:pPr>
        <w:pStyle w:val="Titre2"/>
      </w:pPr>
      <w:bookmarkStart w:id="5" w:name="_Toc152857997"/>
      <w:r>
        <w:t xml:space="preserve">Sequence </w:t>
      </w:r>
      <w:bookmarkEnd w:id="5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5A960679" w:rsidR="0087605E" w:rsidRDefault="00A66E51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2C9ADD41" wp14:editId="58629FB7">
            <wp:extent cx="6362700" cy="7627620"/>
            <wp:effectExtent l="0" t="0" r="0" b="0"/>
            <wp:docPr id="179138027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77777777" w:rsidR="00972706" w:rsidRPr="00D70D02" w:rsidRDefault="00972706" w:rsidP="00AB02A7">
      <w:pPr>
        <w:spacing w:after="200"/>
      </w:pPr>
    </w:p>
    <w:sectPr w:rsidR="00972706" w:rsidRPr="00D70D02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467A9" w14:textId="77777777" w:rsidR="005B4066" w:rsidRDefault="005B4066">
      <w:r>
        <w:separator/>
      </w:r>
    </w:p>
    <w:p w14:paraId="490990D1" w14:textId="77777777" w:rsidR="005B4066" w:rsidRDefault="005B4066"/>
  </w:endnote>
  <w:endnote w:type="continuationSeparator" w:id="0">
    <w:p w14:paraId="5F4A6CCE" w14:textId="77777777" w:rsidR="005B4066" w:rsidRDefault="005B4066">
      <w:r>
        <w:continuationSeparator/>
      </w:r>
    </w:p>
    <w:p w14:paraId="453D10B3" w14:textId="77777777" w:rsidR="005B4066" w:rsidRDefault="005B40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A7E8A" w14:textId="77777777" w:rsidR="005B4066" w:rsidRDefault="005B4066">
      <w:r>
        <w:separator/>
      </w:r>
    </w:p>
    <w:p w14:paraId="4E856A85" w14:textId="77777777" w:rsidR="005B4066" w:rsidRDefault="005B4066"/>
  </w:footnote>
  <w:footnote w:type="continuationSeparator" w:id="0">
    <w:p w14:paraId="0FA232B9" w14:textId="77777777" w:rsidR="005B4066" w:rsidRDefault="005B4066">
      <w:r>
        <w:continuationSeparator/>
      </w:r>
    </w:p>
    <w:p w14:paraId="5C80A6DE" w14:textId="77777777" w:rsidR="005B4066" w:rsidRDefault="005B40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70C80"/>
    <w:rsid w:val="00284348"/>
    <w:rsid w:val="002E478A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32541"/>
    <w:rsid w:val="00572102"/>
    <w:rsid w:val="005B4066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B7A37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7720"/>
    <w:rsid w:val="00A23AFA"/>
    <w:rsid w:val="00A31B3E"/>
    <w:rsid w:val="00A532F3"/>
    <w:rsid w:val="00A60C05"/>
    <w:rsid w:val="00A61747"/>
    <w:rsid w:val="00A66E51"/>
    <w:rsid w:val="00A8489E"/>
    <w:rsid w:val="00AB02A7"/>
    <w:rsid w:val="00AC077F"/>
    <w:rsid w:val="00AC29F3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5E710A"/>
    <w:rsid w:val="0089580F"/>
    <w:rsid w:val="009800A4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0</TotalTime>
  <Pages>1</Pages>
  <Words>130</Words>
  <Characters>719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5</cp:revision>
  <cp:lastPrinted>2006-08-01T17:47:00Z</cp:lastPrinted>
  <dcterms:created xsi:type="dcterms:W3CDTF">2023-12-07T12:10:00Z</dcterms:created>
  <dcterms:modified xsi:type="dcterms:W3CDTF">2023-12-08T13:41:00Z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