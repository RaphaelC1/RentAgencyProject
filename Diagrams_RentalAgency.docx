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771521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70A6616E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771521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2C54F8CB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28171ED9" w:rsidR="00771521" w:rsidRPr="00D70D02" w:rsidRDefault="00A52458" w:rsidP="00AB02A7">
      <w:pPr>
        <w:spacing w:after="200"/>
      </w:pPr>
      <w:r w:rsidRPr="00A52458">
        <w:lastRenderedPageBreak/>
        <w:drawing>
          <wp:inline distT="0" distB="0" distL="0" distR="0" wp14:anchorId="1A074619" wp14:editId="2418E9B3">
            <wp:extent cx="3497883" cy="4275190"/>
            <wp:effectExtent l="0" t="0" r="7620" b="0"/>
            <wp:docPr id="731550650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0650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521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105A1" w14:textId="77777777" w:rsidR="00211829" w:rsidRDefault="00211829">
      <w:r>
        <w:separator/>
      </w:r>
    </w:p>
    <w:p w14:paraId="2511C3B0" w14:textId="77777777" w:rsidR="00211829" w:rsidRDefault="00211829"/>
  </w:endnote>
  <w:endnote w:type="continuationSeparator" w:id="0">
    <w:p w14:paraId="7B8804FA" w14:textId="77777777" w:rsidR="00211829" w:rsidRDefault="00211829">
      <w:r>
        <w:continuationSeparator/>
      </w:r>
    </w:p>
    <w:p w14:paraId="2C33DF8F" w14:textId="77777777" w:rsidR="00211829" w:rsidRDefault="002118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A63F6" w14:textId="77777777" w:rsidR="00211829" w:rsidRDefault="00211829">
      <w:r>
        <w:separator/>
      </w:r>
    </w:p>
    <w:p w14:paraId="7DD97542" w14:textId="77777777" w:rsidR="00211829" w:rsidRDefault="00211829"/>
  </w:footnote>
  <w:footnote w:type="continuationSeparator" w:id="0">
    <w:p w14:paraId="7CDC2FA8" w14:textId="77777777" w:rsidR="00211829" w:rsidRDefault="00211829">
      <w:r>
        <w:continuationSeparator/>
      </w:r>
    </w:p>
    <w:p w14:paraId="261D48B4" w14:textId="77777777" w:rsidR="00211829" w:rsidRDefault="002118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5E710A"/>
    <w:rsid w:val="0089580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7</Pages>
  <Words>131</Words>
  <Characters>721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4</cp:revision>
  <cp:lastPrinted>2006-08-01T17:47:00Z</cp:lastPrinted>
  <dcterms:created xsi:type="dcterms:W3CDTF">2023-12-07T12:10:00Z</dcterms:created>
  <dcterms:modified xsi:type="dcterms:W3CDTF">2023-12-08T13:43:00Z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